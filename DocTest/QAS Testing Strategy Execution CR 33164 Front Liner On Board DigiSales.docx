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FD933" w14:textId="31C26D3F" w:rsidR="00390F0B" w:rsidRPr="006643D7" w:rsidRDefault="00DE3150">
      <w:pPr>
        <w:rPr>
          <w:rFonts w:eastAsiaTheme="majorEastAsia"/>
          <w:b/>
          <w:bCs/>
          <w:color w:val="31849B" w:themeColor="accent5" w:themeShade="BF"/>
        </w:rPr>
      </w:pPr>
      <w:r>
        <w:tab/>
      </w:r>
      <w:sdt>
        <w:sdtPr>
          <w:id w:val="-1627689560"/>
          <w:docPartObj>
            <w:docPartGallery w:val="Cover Pages"/>
            <w:docPartUnique/>
          </w:docPartObj>
        </w:sdtPr>
        <w:sdtContent>
          <w:r w:rsidR="00F95165" w:rsidRPr="006643D7">
            <w:rPr>
              <w:noProof/>
            </w:rPr>
            <mc:AlternateContent>
              <mc:Choice Requires="wps">
                <w:drawing>
                  <wp:anchor distT="0" distB="0" distL="114300" distR="114300" simplePos="0" relativeHeight="251658752" behindDoc="0" locked="0" layoutInCell="1" allowOverlap="1" wp14:anchorId="6AB57365" wp14:editId="4E18DF54">
                    <wp:simplePos x="0" y="0"/>
                    <wp:positionH relativeFrom="column">
                      <wp:posOffset>-167640</wp:posOffset>
                    </wp:positionH>
                    <wp:positionV relativeFrom="paragraph">
                      <wp:posOffset>259080</wp:posOffset>
                    </wp:positionV>
                    <wp:extent cx="6159500" cy="9337040"/>
                    <wp:effectExtent l="0" t="0" r="0" b="0"/>
                    <wp:wrapNone/>
                    <wp:docPr id="4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933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A6D67" w14:textId="7AA02482" w:rsidR="00BC7196" w:rsidRDefault="00A940EB" w:rsidP="00390F0B">
                                <w:pPr>
                                  <w:jc w:val="right"/>
                                  <w:rPr>
                                    <w:bCs/>
                                    <w:noProof/>
                                    <w:color w:val="31849B" w:themeColor="accent5" w:themeShade="BF"/>
                                    <w:sz w:val="48"/>
                                    <w:szCs w:val="48"/>
                                  </w:rPr>
                                </w:pPr>
                                <w:r w:rsidRPr="00A940EB">
                                  <w:rPr>
                                    <w:bCs/>
                                    <w:noProof/>
                                    <w:color w:val="31849B" w:themeColor="accent5" w:themeShade="BF"/>
                                    <w:sz w:val="48"/>
                                    <w:szCs w:val="48"/>
                                  </w:rPr>
                                  <w:t>Front Liner On Board DigiSales</w:t>
                                </w:r>
                              </w:p>
                              <w:p w14:paraId="149AFC9A" w14:textId="77777777" w:rsidR="00A940EB" w:rsidRPr="006D4663" w:rsidRDefault="00A940EB" w:rsidP="00390F0B">
                                <w:pPr>
                                  <w:jc w:val="right"/>
                                  <w:rPr>
                                    <w:bCs/>
                                    <w:color w:val="31849B" w:themeColor="accent5" w:themeShade="BF"/>
                                    <w:sz w:val="56"/>
                                    <w:szCs w:val="56"/>
                                  </w:rPr>
                                </w:pPr>
                              </w:p>
                              <w:p w14:paraId="4B139AF5" w14:textId="1C3687C9" w:rsidR="00C67DFE" w:rsidRPr="00390F0B" w:rsidRDefault="00000000" w:rsidP="00390F0B">
                                <w:pPr>
                                  <w:jc w:val="right"/>
                                  <w:rPr>
                                    <w:b/>
                                    <w:bCs/>
                                    <w:color w:val="E36C0A" w:themeColor="accent6" w:themeShade="BF"/>
                                    <w:sz w:val="40"/>
                                    <w:szCs w:val="40"/>
                                  </w:rPr>
                                </w:pP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A940EB">
                                      <w:rPr>
                                        <w:b/>
                                        <w:bCs/>
                                        <w:color w:val="E36C0A" w:themeColor="accent6" w:themeShade="BF"/>
                                        <w:sz w:val="40"/>
                                        <w:szCs w:val="40"/>
                                      </w:rPr>
                                      <w:t>Digisales</w:t>
                                    </w:r>
                                  </w:sdtContent>
                                </w:sdt>
                              </w:p>
                              <w:p w14:paraId="4A2C82C5" w14:textId="4B29BAEC" w:rsidR="00C67DFE" w:rsidRPr="00E61C6B" w:rsidRDefault="00C67DFE" w:rsidP="00390F0B">
                                <w:pPr>
                                  <w:jc w:val="right"/>
                                  <w:rPr>
                                    <w:bCs/>
                                    <w:color w:val="000000" w:themeColor="text1"/>
                                    <w:sz w:val="32"/>
                                    <w:szCs w:val="32"/>
                                  </w:rPr>
                                </w:pPr>
                                <w:r>
                                  <w:rPr>
                                    <w:bCs/>
                                    <w:color w:val="000000" w:themeColor="text1"/>
                                    <w:sz w:val="32"/>
                                    <w:szCs w:val="32"/>
                                  </w:rPr>
                                  <w:t>CR</w:t>
                                </w:r>
                                <w:r w:rsidR="00E61C6B">
                                  <w:rPr>
                                    <w:bCs/>
                                    <w:color w:val="000000" w:themeColor="text1"/>
                                    <w:sz w:val="32"/>
                                    <w:szCs w:val="32"/>
                                  </w:rPr>
                                  <w:t xml:space="preserve"> </w:t>
                                </w:r>
                                <w:r w:rsidR="00A940EB" w:rsidRPr="00A940EB">
                                  <w:rPr>
                                    <w:bCs/>
                                    <w:color w:val="000000" w:themeColor="text1"/>
                                    <w:sz w:val="32"/>
                                    <w:szCs w:val="32"/>
                                  </w:rPr>
                                  <w:t>33164</w:t>
                                </w:r>
                              </w:p>
                              <w:p w14:paraId="28A18A46" w14:textId="77777777" w:rsidR="00C67DFE" w:rsidRDefault="00C67DFE" w:rsidP="00390F0B">
                                <w:r>
                                  <w:br w:type="page"/>
                                </w:r>
                              </w:p>
                              <w:p w14:paraId="58425693" w14:textId="77777777" w:rsidR="00C67DFE" w:rsidRDefault="00C67DFE" w:rsidP="00390F0B"/>
                              <w:p w14:paraId="0400399F" w14:textId="77777777" w:rsidR="00C67DFE" w:rsidRDefault="00C67DFE" w:rsidP="00390F0B"/>
                              <w:p w14:paraId="17AF31AD" w14:textId="77777777" w:rsidR="00C67DFE" w:rsidRDefault="00C67DFE" w:rsidP="00390F0B"/>
                              <w:p w14:paraId="37117411" w14:textId="77777777" w:rsidR="00C67DFE" w:rsidRDefault="00C67DFE" w:rsidP="00390F0B"/>
                              <w:p w14:paraId="339E8F30" w14:textId="77777777" w:rsidR="00C67DFE" w:rsidRDefault="00C67DFE" w:rsidP="00390F0B"/>
                              <w:p w14:paraId="64E7E433" w14:textId="77777777" w:rsidR="00C67DFE" w:rsidRDefault="00C67DFE" w:rsidP="00390F0B"/>
                              <w:p w14:paraId="2F2A6879" w14:textId="77777777" w:rsidR="00C67DFE" w:rsidRDefault="00C67DFE" w:rsidP="00390F0B"/>
                              <w:p w14:paraId="08F6ABAC" w14:textId="77777777" w:rsidR="00C67DFE" w:rsidRDefault="00C67DFE" w:rsidP="00390F0B"/>
                              <w:p w14:paraId="7A24A46C" w14:textId="77777777" w:rsidR="00C67DFE" w:rsidRDefault="00C67DFE" w:rsidP="00390F0B"/>
                              <w:p w14:paraId="6AC4B340" w14:textId="77777777" w:rsidR="00C67DFE" w:rsidRDefault="00C67DFE" w:rsidP="00390F0B"/>
                              <w:p w14:paraId="171D8D5F" w14:textId="77777777" w:rsidR="00C67DFE" w:rsidRDefault="00C67DFE" w:rsidP="00390F0B"/>
                              <w:p w14:paraId="63C5375F" w14:textId="77777777" w:rsidR="00C67DFE" w:rsidRDefault="00C67DFE" w:rsidP="00390F0B"/>
                              <w:p w14:paraId="1FEA2AC1" w14:textId="77777777" w:rsidR="00C67DFE" w:rsidRDefault="00C67DFE" w:rsidP="00390F0B">
                                <w:pPr>
                                  <w:rPr>
                                    <w:sz w:val="36"/>
                                    <w:szCs w:val="36"/>
                                  </w:rPr>
                                </w:pPr>
                                <w:r w:rsidRPr="00390F0B">
                                  <w:rPr>
                                    <w:sz w:val="36"/>
                                    <w:szCs w:val="36"/>
                                  </w:rPr>
                                  <w:t xml:space="preserve">Testing </w:t>
                                </w:r>
                                <w:r>
                                  <w:rPr>
                                    <w:sz w:val="36"/>
                                    <w:szCs w:val="36"/>
                                  </w:rPr>
                                  <w:t>Strategy Execution Documentation</w:t>
                                </w:r>
                              </w:p>
                              <w:p w14:paraId="6ECFD778" w14:textId="6DAFCE6A" w:rsidR="00C67DFE" w:rsidRPr="00B719CB" w:rsidRDefault="00C67DFE" w:rsidP="00B7547A">
                                <w:pPr>
                                  <w:ind w:left="2880" w:hanging="2880"/>
                                  <w:rPr>
                                    <w:bCs/>
                                    <w:iCs/>
                                    <w:color w:val="FF0000"/>
                                    <w:sz w:val="24"/>
                                    <w:szCs w:val="24"/>
                                  </w:rPr>
                                </w:pPr>
                                <w:r w:rsidRPr="00566DBC">
                                  <w:rPr>
                                    <w:bCs/>
                                    <w:color w:val="000000" w:themeColor="text1"/>
                                    <w:sz w:val="24"/>
                                    <w:szCs w:val="24"/>
                                  </w:rPr>
                                  <w:t>Prepared by</w:t>
                                </w:r>
                                <w:r>
                                  <w:rPr>
                                    <w:bCs/>
                                    <w:color w:val="000000" w:themeColor="text1"/>
                                    <w:sz w:val="24"/>
                                    <w:szCs w:val="24"/>
                                  </w:rPr>
                                  <w:t xml:space="preserve"> Kelompok QAS –</w:t>
                                </w:r>
                                <w:r w:rsidR="00B7547A">
                                  <w:rPr>
                                    <w:bCs/>
                                    <w:iCs/>
                                    <w:color w:val="000000" w:themeColor="text1"/>
                                    <w:sz w:val="24"/>
                                    <w:szCs w:val="24"/>
                                  </w:rPr>
                                  <w:t xml:space="preserve"> </w:t>
                                </w:r>
                                <w:r w:rsidR="00A940EB">
                                  <w:rPr>
                                    <w:bCs/>
                                    <w:iCs/>
                                    <w:color w:val="000000" w:themeColor="text1"/>
                                    <w:sz w:val="24"/>
                                    <w:szCs w:val="24"/>
                                  </w:rPr>
                                  <w:t>Nuraini</w:t>
                                </w:r>
                                <w:r w:rsidR="00044074">
                                  <w:rPr>
                                    <w:bCs/>
                                    <w:iCs/>
                                    <w:color w:val="000000" w:themeColor="text1"/>
                                    <w:sz w:val="24"/>
                                    <w:szCs w:val="24"/>
                                  </w:rPr>
                                  <w:t xml:space="preserve">, </w:t>
                                </w:r>
                                <w:r w:rsidR="00B719CB">
                                  <w:rPr>
                                    <w:bCs/>
                                    <w:iCs/>
                                    <w:color w:val="000000" w:themeColor="text1"/>
                                    <w:sz w:val="24"/>
                                    <w:szCs w:val="24"/>
                                  </w:rPr>
                                  <w:t>Erna SNQ</w:t>
                                </w:r>
                                <w:r w:rsidR="00B7547A">
                                  <w:rPr>
                                    <w:bCs/>
                                    <w:i/>
                                    <w:color w:val="000000" w:themeColor="text1"/>
                                    <w:sz w:val="24"/>
                                    <w:szCs w:val="24"/>
                                  </w:rPr>
                                  <w:t xml:space="preserve">, </w:t>
                                </w:r>
                                <w:r w:rsidR="00A940EB">
                                  <w:rPr>
                                    <w:bCs/>
                                    <w:iCs/>
                                    <w:color w:val="000000" w:themeColor="text1"/>
                                    <w:sz w:val="24"/>
                                    <w:szCs w:val="24"/>
                                  </w:rPr>
                                  <w:t>Adnan Maulana</w:t>
                                </w:r>
                              </w:p>
                              <w:p w14:paraId="368A1719" w14:textId="77777777" w:rsidR="00C67DFE" w:rsidRDefault="00C67DFE" w:rsidP="00566DBC">
                                <w:pPr>
                                  <w:ind w:left="2880" w:hanging="2880"/>
                                  <w:rPr>
                                    <w:bCs/>
                                    <w:color w:val="000000" w:themeColor="text1"/>
                                    <w:sz w:val="24"/>
                                    <w:szCs w:val="24"/>
                                  </w:rPr>
                                </w:pPr>
                              </w:p>
                              <w:p w14:paraId="6AA4E156" w14:textId="5E378824" w:rsidR="00C67DFE" w:rsidRDefault="00A940EB" w:rsidP="005517E9">
                                <w:r>
                                  <w:t xml:space="preserve"> </w:t>
                                </w:r>
                                <w:r w:rsidR="00375064">
                                  <w:t xml:space="preserve">08 </w:t>
                                </w:r>
                                <w:r>
                                  <w:t>Agustus</w:t>
                                </w:r>
                                <w:r w:rsidR="00345BFF">
                                  <w:t xml:space="preserve"> 2022</w:t>
                                </w:r>
                              </w:p>
                              <w:p w14:paraId="5265967A" w14:textId="77777777" w:rsidR="00C67DFE" w:rsidRPr="005517E9" w:rsidRDefault="00C67DFE" w:rsidP="00566DBC">
                                <w:pPr>
                                  <w:ind w:left="2880" w:hanging="2880"/>
                                  <w:rPr>
                                    <w:bCs/>
                                    <w:color w:val="000000" w:themeColor="text1"/>
                                    <w:sz w:val="24"/>
                                    <w:szCs w:val="24"/>
                                  </w:rPr>
                                </w:pPr>
                              </w:p>
                              <w:p w14:paraId="1E4AB84A" w14:textId="77777777" w:rsidR="00C67DFE" w:rsidRDefault="00C67DFE" w:rsidP="00390F0B"/>
                              <w:p w14:paraId="338CACED" w14:textId="77777777" w:rsidR="00C67DFE" w:rsidRDefault="00C67DFE" w:rsidP="00390F0B"/>
                              <w:p w14:paraId="36D2C2DC" w14:textId="77777777" w:rsidR="00C67DFE" w:rsidRDefault="00C67DFE" w:rsidP="00390F0B"/>
                              <w:p w14:paraId="4E8A45B1" w14:textId="77777777" w:rsidR="00C67DFE" w:rsidRDefault="00C67DFE" w:rsidP="00390F0B"/>
                              <w:p w14:paraId="29A073FD" w14:textId="77777777" w:rsidR="00C67DFE" w:rsidRDefault="00C67DFE" w:rsidP="00390F0B">
                                <w:r w:rsidRPr="001F2984">
                                  <w:rPr>
                                    <w:noProof/>
                                  </w:rPr>
                                  <w:drawing>
                                    <wp:inline distT="0" distB="0" distL="0" distR="0" wp14:anchorId="31C38E49" wp14:editId="363646BC">
                                      <wp:extent cx="1153946" cy="4267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14:paraId="0B8E7ED7" w14:textId="77777777" w:rsidR="00C67DFE" w:rsidRPr="00390F0B" w:rsidRDefault="00C67DFE" w:rsidP="00390F0B">
                                <w:pPr>
                                  <w:rPr>
                                    <w:color w:val="808080" w:themeColor="background1" w:themeShade="80"/>
                                  </w:rPr>
                                </w:pPr>
                                <w:r w:rsidRPr="00390F0B">
                                  <w:rPr>
                                    <w:color w:val="808080" w:themeColor="background1" w:themeShade="80"/>
                                  </w:rPr>
                                  <w:t>COPYRIGHT NOTICE</w:t>
                                </w:r>
                              </w:p>
                              <w:p w14:paraId="74A4ADFB" w14:textId="77777777" w:rsidR="00C67DFE" w:rsidRPr="00390F0B" w:rsidRDefault="00C67DFE" w:rsidP="00390F0B">
                                <w:pPr>
                                  <w:rPr>
                                    <w:b/>
                                    <w:color w:val="808080" w:themeColor="background1" w:themeShade="80"/>
                                  </w:rPr>
                                </w:pPr>
                                <w:r w:rsidRPr="00390F0B">
                                  <w:rPr>
                                    <w:b/>
                                    <w:color w:val="808080" w:themeColor="background1" w:themeShade="80"/>
                                  </w:rPr>
                                  <w:t>Copyright © (201</w:t>
                                </w:r>
                                <w:r>
                                  <w:rPr>
                                    <w:b/>
                                    <w:color w:val="808080" w:themeColor="background1" w:themeShade="80"/>
                                  </w:rPr>
                                  <w:t>6</w:t>
                                </w:r>
                                <w:r w:rsidRPr="00390F0B">
                                  <w:rPr>
                                    <w:b/>
                                    <w:color w:val="808080" w:themeColor="background1" w:themeShade="80"/>
                                  </w:rPr>
                                  <w:t>) by BNI-</w:t>
                                </w:r>
                                <w:r>
                                  <w:rPr>
                                    <w:b/>
                                    <w:color w:val="808080" w:themeColor="background1" w:themeShade="80"/>
                                  </w:rPr>
                                  <w:t>STI</w:t>
                                </w:r>
                              </w:p>
                              <w:p w14:paraId="6CB37902" w14:textId="77777777" w:rsidR="00C67DFE" w:rsidRPr="00390F0B" w:rsidRDefault="00C67DFE">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AB57365" id="Rectangle 17" o:spid="_x0000_s1026" style="position:absolute;margin-left:-13.2pt;margin-top:20.4pt;width:485pt;height:735.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" filled="f" stroked="f">
                    <v:textbox>
                      <w:txbxContent>
                        <w:p w14:paraId="4FEA6D67" w14:textId="7AA02482" w:rsidR="00BC7196" w:rsidRDefault="00A940EB" w:rsidP="00390F0B">
                          <w:pPr>
                            <w:jc w:val="right"/>
                            <w:rPr>
                              <w:bCs/>
                              <w:noProof/>
                              <w:color w:val="31849B" w:themeColor="accent5" w:themeShade="BF"/>
                              <w:sz w:val="48"/>
                              <w:szCs w:val="48"/>
                            </w:rPr>
                          </w:pPr>
                          <w:r w:rsidRPr="00A940EB">
                            <w:rPr>
                              <w:bCs/>
                              <w:noProof/>
                              <w:color w:val="31849B" w:themeColor="accent5" w:themeShade="BF"/>
                              <w:sz w:val="48"/>
                              <w:szCs w:val="48"/>
                            </w:rPr>
                            <w:t>Front Liner On Board DigiSales</w:t>
                          </w:r>
                        </w:p>
                        <w:p w14:paraId="149AFC9A" w14:textId="77777777" w:rsidR="00A940EB" w:rsidRPr="006D4663" w:rsidRDefault="00A940EB" w:rsidP="00390F0B">
                          <w:pPr>
                            <w:jc w:val="right"/>
                            <w:rPr>
                              <w:bCs/>
                              <w:color w:val="31849B" w:themeColor="accent5" w:themeShade="BF"/>
                              <w:sz w:val="56"/>
                              <w:szCs w:val="56"/>
                            </w:rPr>
                          </w:pPr>
                        </w:p>
                        <w:p w14:paraId="4B139AF5" w14:textId="1C3687C9" w:rsidR="00C67DFE" w:rsidRPr="00390F0B" w:rsidRDefault="00000000" w:rsidP="00390F0B">
                          <w:pPr>
                            <w:jc w:val="right"/>
                            <w:rPr>
                              <w:b/>
                              <w:bCs/>
                              <w:color w:val="E36C0A" w:themeColor="accent6" w:themeShade="BF"/>
                              <w:sz w:val="40"/>
                              <w:szCs w:val="40"/>
                            </w:rPr>
                          </w:pP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A940EB">
                                <w:rPr>
                                  <w:b/>
                                  <w:bCs/>
                                  <w:color w:val="E36C0A" w:themeColor="accent6" w:themeShade="BF"/>
                                  <w:sz w:val="40"/>
                                  <w:szCs w:val="40"/>
                                </w:rPr>
                                <w:t>Digisales</w:t>
                              </w:r>
                            </w:sdtContent>
                          </w:sdt>
                        </w:p>
                        <w:p w14:paraId="4A2C82C5" w14:textId="4B29BAEC" w:rsidR="00C67DFE" w:rsidRPr="00E61C6B" w:rsidRDefault="00C67DFE" w:rsidP="00390F0B">
                          <w:pPr>
                            <w:jc w:val="right"/>
                            <w:rPr>
                              <w:bCs/>
                              <w:color w:val="000000" w:themeColor="text1"/>
                              <w:sz w:val="32"/>
                              <w:szCs w:val="32"/>
                            </w:rPr>
                          </w:pPr>
                          <w:r>
                            <w:rPr>
                              <w:bCs/>
                              <w:color w:val="000000" w:themeColor="text1"/>
                              <w:sz w:val="32"/>
                              <w:szCs w:val="32"/>
                            </w:rPr>
                            <w:t>CR</w:t>
                          </w:r>
                          <w:r w:rsidR="00E61C6B">
                            <w:rPr>
                              <w:bCs/>
                              <w:color w:val="000000" w:themeColor="text1"/>
                              <w:sz w:val="32"/>
                              <w:szCs w:val="32"/>
                            </w:rPr>
                            <w:t xml:space="preserve"> </w:t>
                          </w:r>
                          <w:r w:rsidR="00A940EB" w:rsidRPr="00A940EB">
                            <w:rPr>
                              <w:bCs/>
                              <w:color w:val="000000" w:themeColor="text1"/>
                              <w:sz w:val="32"/>
                              <w:szCs w:val="32"/>
                            </w:rPr>
                            <w:t>33164</w:t>
                          </w:r>
                        </w:p>
                        <w:p w14:paraId="28A18A46" w14:textId="77777777" w:rsidR="00C67DFE" w:rsidRDefault="00C67DFE" w:rsidP="00390F0B">
                          <w:r>
                            <w:br w:type="page"/>
                          </w:r>
                        </w:p>
                        <w:p w14:paraId="58425693" w14:textId="77777777" w:rsidR="00C67DFE" w:rsidRDefault="00C67DFE" w:rsidP="00390F0B"/>
                        <w:p w14:paraId="0400399F" w14:textId="77777777" w:rsidR="00C67DFE" w:rsidRDefault="00C67DFE" w:rsidP="00390F0B"/>
                        <w:p w14:paraId="17AF31AD" w14:textId="77777777" w:rsidR="00C67DFE" w:rsidRDefault="00C67DFE" w:rsidP="00390F0B"/>
                        <w:p w14:paraId="37117411" w14:textId="77777777" w:rsidR="00C67DFE" w:rsidRDefault="00C67DFE" w:rsidP="00390F0B"/>
                        <w:p w14:paraId="339E8F30" w14:textId="77777777" w:rsidR="00C67DFE" w:rsidRDefault="00C67DFE" w:rsidP="00390F0B"/>
                        <w:p w14:paraId="64E7E433" w14:textId="77777777" w:rsidR="00C67DFE" w:rsidRDefault="00C67DFE" w:rsidP="00390F0B"/>
                        <w:p w14:paraId="2F2A6879" w14:textId="77777777" w:rsidR="00C67DFE" w:rsidRDefault="00C67DFE" w:rsidP="00390F0B"/>
                        <w:p w14:paraId="08F6ABAC" w14:textId="77777777" w:rsidR="00C67DFE" w:rsidRDefault="00C67DFE" w:rsidP="00390F0B"/>
                        <w:p w14:paraId="7A24A46C" w14:textId="77777777" w:rsidR="00C67DFE" w:rsidRDefault="00C67DFE" w:rsidP="00390F0B"/>
                        <w:p w14:paraId="6AC4B340" w14:textId="77777777" w:rsidR="00C67DFE" w:rsidRDefault="00C67DFE" w:rsidP="00390F0B"/>
                        <w:p w14:paraId="171D8D5F" w14:textId="77777777" w:rsidR="00C67DFE" w:rsidRDefault="00C67DFE" w:rsidP="00390F0B"/>
                        <w:p w14:paraId="63C5375F" w14:textId="77777777" w:rsidR="00C67DFE" w:rsidRDefault="00C67DFE" w:rsidP="00390F0B"/>
                        <w:p w14:paraId="1FEA2AC1" w14:textId="77777777" w:rsidR="00C67DFE" w:rsidRDefault="00C67DFE" w:rsidP="00390F0B">
                          <w:pPr>
                            <w:rPr>
                              <w:sz w:val="36"/>
                              <w:szCs w:val="36"/>
                            </w:rPr>
                          </w:pPr>
                          <w:r w:rsidRPr="00390F0B">
                            <w:rPr>
                              <w:sz w:val="36"/>
                              <w:szCs w:val="36"/>
                            </w:rPr>
                            <w:t xml:space="preserve">Testing </w:t>
                          </w:r>
                          <w:r>
                            <w:rPr>
                              <w:sz w:val="36"/>
                              <w:szCs w:val="36"/>
                            </w:rPr>
                            <w:t>Strategy Execution Documentation</w:t>
                          </w:r>
                        </w:p>
                        <w:p w14:paraId="6ECFD778" w14:textId="6DAFCE6A" w:rsidR="00C67DFE" w:rsidRPr="00B719CB" w:rsidRDefault="00C67DFE" w:rsidP="00B7547A">
                          <w:pPr>
                            <w:ind w:left="2880" w:hanging="2880"/>
                            <w:rPr>
                              <w:bCs/>
                              <w:iCs/>
                              <w:color w:val="FF0000"/>
                              <w:sz w:val="24"/>
                              <w:szCs w:val="24"/>
                            </w:rPr>
                          </w:pPr>
                          <w:r w:rsidRPr="00566DBC">
                            <w:rPr>
                              <w:bCs/>
                              <w:color w:val="000000" w:themeColor="text1"/>
                              <w:sz w:val="24"/>
                              <w:szCs w:val="24"/>
                            </w:rPr>
                            <w:t>Prepared by</w:t>
                          </w:r>
                          <w:r>
                            <w:rPr>
                              <w:bCs/>
                              <w:color w:val="000000" w:themeColor="text1"/>
                              <w:sz w:val="24"/>
                              <w:szCs w:val="24"/>
                            </w:rPr>
                            <w:t xml:space="preserve"> Kelompok QAS –</w:t>
                          </w:r>
                          <w:r w:rsidR="00B7547A">
                            <w:rPr>
                              <w:bCs/>
                              <w:iCs/>
                              <w:color w:val="000000" w:themeColor="text1"/>
                              <w:sz w:val="24"/>
                              <w:szCs w:val="24"/>
                            </w:rPr>
                            <w:t xml:space="preserve"> </w:t>
                          </w:r>
                          <w:r w:rsidR="00A940EB">
                            <w:rPr>
                              <w:bCs/>
                              <w:iCs/>
                              <w:color w:val="000000" w:themeColor="text1"/>
                              <w:sz w:val="24"/>
                              <w:szCs w:val="24"/>
                            </w:rPr>
                            <w:t>Nuraini</w:t>
                          </w:r>
                          <w:r w:rsidR="00044074">
                            <w:rPr>
                              <w:bCs/>
                              <w:iCs/>
                              <w:color w:val="000000" w:themeColor="text1"/>
                              <w:sz w:val="24"/>
                              <w:szCs w:val="24"/>
                            </w:rPr>
                            <w:t xml:space="preserve">, </w:t>
                          </w:r>
                          <w:r w:rsidR="00B719CB">
                            <w:rPr>
                              <w:bCs/>
                              <w:iCs/>
                              <w:color w:val="000000" w:themeColor="text1"/>
                              <w:sz w:val="24"/>
                              <w:szCs w:val="24"/>
                            </w:rPr>
                            <w:t>Erna SNQ</w:t>
                          </w:r>
                          <w:r w:rsidR="00B7547A">
                            <w:rPr>
                              <w:bCs/>
                              <w:i/>
                              <w:color w:val="000000" w:themeColor="text1"/>
                              <w:sz w:val="24"/>
                              <w:szCs w:val="24"/>
                            </w:rPr>
                            <w:t xml:space="preserve">, </w:t>
                          </w:r>
                          <w:r w:rsidR="00A940EB">
                            <w:rPr>
                              <w:bCs/>
                              <w:iCs/>
                              <w:color w:val="000000" w:themeColor="text1"/>
                              <w:sz w:val="24"/>
                              <w:szCs w:val="24"/>
                            </w:rPr>
                            <w:t>Adnan Maulana</w:t>
                          </w:r>
                        </w:p>
                        <w:p w14:paraId="368A1719" w14:textId="77777777" w:rsidR="00C67DFE" w:rsidRDefault="00C67DFE" w:rsidP="00566DBC">
                          <w:pPr>
                            <w:ind w:left="2880" w:hanging="2880"/>
                            <w:rPr>
                              <w:bCs/>
                              <w:color w:val="000000" w:themeColor="text1"/>
                              <w:sz w:val="24"/>
                              <w:szCs w:val="24"/>
                            </w:rPr>
                          </w:pPr>
                        </w:p>
                        <w:p w14:paraId="6AA4E156" w14:textId="5E378824" w:rsidR="00C67DFE" w:rsidRDefault="00A940EB" w:rsidP="005517E9">
                          <w:r>
                            <w:t xml:space="preserve"> </w:t>
                          </w:r>
                          <w:r w:rsidR="00375064">
                            <w:t xml:space="preserve">08 </w:t>
                          </w:r>
                          <w:r>
                            <w:t>Agustus</w:t>
                          </w:r>
                          <w:r w:rsidR="00345BFF">
                            <w:t xml:space="preserve"> 2022</w:t>
                          </w:r>
                        </w:p>
                        <w:p w14:paraId="5265967A" w14:textId="77777777" w:rsidR="00C67DFE" w:rsidRPr="005517E9" w:rsidRDefault="00C67DFE" w:rsidP="00566DBC">
                          <w:pPr>
                            <w:ind w:left="2880" w:hanging="2880"/>
                            <w:rPr>
                              <w:bCs/>
                              <w:color w:val="000000" w:themeColor="text1"/>
                              <w:sz w:val="24"/>
                              <w:szCs w:val="24"/>
                            </w:rPr>
                          </w:pPr>
                        </w:p>
                        <w:p w14:paraId="1E4AB84A" w14:textId="77777777" w:rsidR="00C67DFE" w:rsidRDefault="00C67DFE" w:rsidP="00390F0B"/>
                        <w:p w14:paraId="338CACED" w14:textId="77777777" w:rsidR="00C67DFE" w:rsidRDefault="00C67DFE" w:rsidP="00390F0B"/>
                        <w:p w14:paraId="36D2C2DC" w14:textId="77777777" w:rsidR="00C67DFE" w:rsidRDefault="00C67DFE" w:rsidP="00390F0B"/>
                        <w:p w14:paraId="4E8A45B1" w14:textId="77777777" w:rsidR="00C67DFE" w:rsidRDefault="00C67DFE" w:rsidP="00390F0B"/>
                        <w:p w14:paraId="29A073FD" w14:textId="77777777" w:rsidR="00C67DFE" w:rsidRDefault="00C67DFE" w:rsidP="00390F0B">
                          <w:r w:rsidRPr="001F2984">
                            <w:rPr>
                              <w:noProof/>
                            </w:rPr>
                            <w:drawing>
                              <wp:inline distT="0" distB="0" distL="0" distR="0" wp14:anchorId="31C38E49" wp14:editId="363646BC">
                                <wp:extent cx="1153946" cy="4267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14:paraId="0B8E7ED7" w14:textId="77777777" w:rsidR="00C67DFE" w:rsidRPr="00390F0B" w:rsidRDefault="00C67DFE" w:rsidP="00390F0B">
                          <w:pPr>
                            <w:rPr>
                              <w:color w:val="808080" w:themeColor="background1" w:themeShade="80"/>
                            </w:rPr>
                          </w:pPr>
                          <w:r w:rsidRPr="00390F0B">
                            <w:rPr>
                              <w:color w:val="808080" w:themeColor="background1" w:themeShade="80"/>
                            </w:rPr>
                            <w:t>COPYRIGHT NOTICE</w:t>
                          </w:r>
                        </w:p>
                        <w:p w14:paraId="74A4ADFB" w14:textId="77777777" w:rsidR="00C67DFE" w:rsidRPr="00390F0B" w:rsidRDefault="00C67DFE" w:rsidP="00390F0B">
                          <w:pPr>
                            <w:rPr>
                              <w:b/>
                              <w:color w:val="808080" w:themeColor="background1" w:themeShade="80"/>
                            </w:rPr>
                          </w:pPr>
                          <w:r w:rsidRPr="00390F0B">
                            <w:rPr>
                              <w:b/>
                              <w:color w:val="808080" w:themeColor="background1" w:themeShade="80"/>
                            </w:rPr>
                            <w:t>Copyright © (201</w:t>
                          </w:r>
                          <w:r>
                            <w:rPr>
                              <w:b/>
                              <w:color w:val="808080" w:themeColor="background1" w:themeShade="80"/>
                            </w:rPr>
                            <w:t>6</w:t>
                          </w:r>
                          <w:r w:rsidRPr="00390F0B">
                            <w:rPr>
                              <w:b/>
                              <w:color w:val="808080" w:themeColor="background1" w:themeShade="80"/>
                            </w:rPr>
                            <w:t>) by BNI-</w:t>
                          </w:r>
                          <w:r>
                            <w:rPr>
                              <w:b/>
                              <w:color w:val="808080" w:themeColor="background1" w:themeShade="80"/>
                            </w:rPr>
                            <w:t>STI</w:t>
                          </w:r>
                        </w:p>
                        <w:p w14:paraId="6CB37902" w14:textId="77777777" w:rsidR="00C67DFE" w:rsidRPr="00390F0B" w:rsidRDefault="00C67DFE">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v:textbox>
                  </v:rect>
                </w:pict>
              </mc:Fallback>
            </mc:AlternateContent>
          </w:r>
          <w:r w:rsidR="00390F0B" w:rsidRPr="006643D7">
            <w:br w:type="page"/>
          </w:r>
        </w:sdtContent>
      </w:sdt>
    </w:p>
    <w:p w14:paraId="4AC5E467" w14:textId="77777777" w:rsidR="00DD17B9" w:rsidRPr="006643D7" w:rsidRDefault="00DD17B9" w:rsidP="00DD17B9">
      <w:r w:rsidRPr="006643D7">
        <w:lastRenderedPageBreak/>
        <w:t>The information in this document has been duly reviewed and agreed by the following representatives of each party, continue to the next step.</w:t>
      </w:r>
    </w:p>
    <w:p w14:paraId="24D813D1" w14:textId="77777777" w:rsidR="00DD17B9" w:rsidRPr="006643D7" w:rsidRDefault="00DD17B9" w:rsidP="00DD17B9"/>
    <w:tbl>
      <w:tblPr>
        <w:tblStyle w:val="TableGrid"/>
        <w:tblW w:w="0" w:type="auto"/>
        <w:tblLook w:val="04A0" w:firstRow="1" w:lastRow="0" w:firstColumn="1" w:lastColumn="0" w:noHBand="0" w:noVBand="1"/>
      </w:tblPr>
      <w:tblGrid>
        <w:gridCol w:w="2988"/>
        <w:gridCol w:w="3042"/>
        <w:gridCol w:w="2989"/>
      </w:tblGrid>
      <w:tr w:rsidR="00DD17B9" w:rsidRPr="006643D7" w14:paraId="5E9FBF16" w14:textId="77777777" w:rsidTr="00B3198E">
        <w:tc>
          <w:tcPr>
            <w:tcW w:w="3081" w:type="dxa"/>
            <w:shd w:val="clear" w:color="auto" w:fill="92CDDC" w:themeFill="accent5" w:themeFillTint="99"/>
          </w:tcPr>
          <w:p w14:paraId="107D0EF2" w14:textId="77777777" w:rsidR="00DD17B9" w:rsidRPr="006643D7" w:rsidRDefault="00DD17B9" w:rsidP="00B3198E">
            <w:pPr>
              <w:rPr>
                <w:b/>
              </w:rPr>
            </w:pPr>
            <w:r w:rsidRPr="006643D7">
              <w:rPr>
                <w:b/>
              </w:rPr>
              <w:t>Tester/Developer</w:t>
            </w:r>
          </w:p>
        </w:tc>
        <w:tc>
          <w:tcPr>
            <w:tcW w:w="3082" w:type="dxa"/>
            <w:shd w:val="clear" w:color="auto" w:fill="92CDDC" w:themeFill="accent5" w:themeFillTint="99"/>
          </w:tcPr>
          <w:p w14:paraId="28B32179" w14:textId="77777777" w:rsidR="00DD17B9" w:rsidRPr="006643D7" w:rsidRDefault="00DD17B9" w:rsidP="00B3198E">
            <w:pPr>
              <w:rPr>
                <w:b/>
              </w:rPr>
            </w:pPr>
            <w:r w:rsidRPr="006643D7">
              <w:rPr>
                <w:b/>
              </w:rPr>
              <w:t>Test Manager</w:t>
            </w:r>
          </w:p>
        </w:tc>
        <w:tc>
          <w:tcPr>
            <w:tcW w:w="3082" w:type="dxa"/>
            <w:shd w:val="clear" w:color="auto" w:fill="92CDDC" w:themeFill="accent5" w:themeFillTint="99"/>
          </w:tcPr>
          <w:p w14:paraId="7B17E456" w14:textId="77777777" w:rsidR="00DD17B9" w:rsidRPr="006643D7" w:rsidRDefault="00DD17B9" w:rsidP="00B3198E">
            <w:pPr>
              <w:rPr>
                <w:b/>
              </w:rPr>
            </w:pPr>
            <w:r w:rsidRPr="006643D7">
              <w:rPr>
                <w:b/>
              </w:rPr>
              <w:t>Testing Group Head</w:t>
            </w:r>
          </w:p>
        </w:tc>
      </w:tr>
      <w:tr w:rsidR="00A5047E" w:rsidRPr="006643D7" w14:paraId="1A91ACE6" w14:textId="77777777" w:rsidTr="00B3198E">
        <w:tc>
          <w:tcPr>
            <w:tcW w:w="3081" w:type="dxa"/>
          </w:tcPr>
          <w:p w14:paraId="317294F9" w14:textId="77777777" w:rsidR="00A5047E" w:rsidRPr="006643D7" w:rsidRDefault="00A5047E" w:rsidP="00A5047E"/>
          <w:p w14:paraId="13C9D01A" w14:textId="77777777" w:rsidR="00A5047E" w:rsidRPr="006643D7" w:rsidRDefault="00A5047E" w:rsidP="00A5047E"/>
          <w:p w14:paraId="40413F66" w14:textId="77777777" w:rsidR="00A5047E" w:rsidRPr="006643D7" w:rsidRDefault="00A5047E" w:rsidP="00A5047E"/>
          <w:p w14:paraId="222A109C" w14:textId="77777777" w:rsidR="00A5047E" w:rsidRPr="006643D7" w:rsidRDefault="00A5047E" w:rsidP="00A5047E"/>
          <w:p w14:paraId="42CC015F" w14:textId="69353103" w:rsidR="00A5047E" w:rsidRPr="006643D7" w:rsidRDefault="00A940EB" w:rsidP="00A5047E">
            <w:r>
              <w:t>Adnan Maulana</w:t>
            </w:r>
          </w:p>
          <w:p w14:paraId="275D650B" w14:textId="77777777" w:rsidR="00A5047E" w:rsidRPr="006643D7" w:rsidRDefault="00A5047E" w:rsidP="00A5047E">
            <w:r w:rsidRPr="006643D7">
              <w:t>________________________</w:t>
            </w:r>
          </w:p>
          <w:p w14:paraId="44FA0E12" w14:textId="77777777" w:rsidR="00A5047E" w:rsidRPr="006643D7" w:rsidRDefault="00A5047E" w:rsidP="00A5047E"/>
          <w:p w14:paraId="47FA8F6C" w14:textId="77777777" w:rsidR="00A5047E" w:rsidRPr="006643D7" w:rsidRDefault="00A5047E" w:rsidP="00A5047E"/>
          <w:p w14:paraId="725CF5A0" w14:textId="51949CC1" w:rsidR="00A5047E" w:rsidRDefault="00A5047E" w:rsidP="00A5047E"/>
          <w:p w14:paraId="4D4E8BE1" w14:textId="77777777" w:rsidR="00B46D3B" w:rsidRPr="006643D7" w:rsidRDefault="00B46D3B" w:rsidP="00A5047E"/>
          <w:p w14:paraId="734801B2" w14:textId="77777777" w:rsidR="00A5047E" w:rsidRPr="006643D7" w:rsidRDefault="00A5047E" w:rsidP="00A5047E"/>
          <w:p w14:paraId="24635042" w14:textId="77777777" w:rsidR="006D507F" w:rsidRDefault="006D507F" w:rsidP="006D507F">
            <w:pPr>
              <w:rPr>
                <w:noProof/>
              </w:rPr>
            </w:pPr>
            <w:r>
              <w:rPr>
                <w:noProof/>
              </w:rPr>
              <w:t>Achmad Eko Julianto</w:t>
            </w:r>
          </w:p>
          <w:p w14:paraId="110AC7F9" w14:textId="77777777" w:rsidR="006D507F" w:rsidRDefault="006D507F" w:rsidP="006D507F">
            <w:pPr>
              <w:rPr>
                <w:noProof/>
              </w:rPr>
            </w:pPr>
            <w:r>
              <w:rPr>
                <w:noProof/>
              </w:rPr>
              <w:t>Kristianto Marta Widata</w:t>
            </w:r>
          </w:p>
          <w:p w14:paraId="65A666AF" w14:textId="77777777" w:rsidR="006D507F" w:rsidRDefault="006D507F" w:rsidP="006D507F">
            <w:pPr>
              <w:rPr>
                <w:noProof/>
              </w:rPr>
            </w:pPr>
            <w:r>
              <w:rPr>
                <w:noProof/>
              </w:rPr>
              <w:t>Tika Mahardika Putri</w:t>
            </w:r>
          </w:p>
          <w:p w14:paraId="3BBE2F80" w14:textId="77777777" w:rsidR="006D507F" w:rsidRDefault="006D507F" w:rsidP="006D507F">
            <w:pPr>
              <w:rPr>
                <w:noProof/>
              </w:rPr>
            </w:pPr>
            <w:r>
              <w:rPr>
                <w:noProof/>
              </w:rPr>
              <w:t>Rahmat Darmawan</w:t>
            </w:r>
          </w:p>
          <w:p w14:paraId="0A3118DF" w14:textId="77777777" w:rsidR="006D507F" w:rsidRDefault="006D507F" w:rsidP="006D507F">
            <w:pPr>
              <w:rPr>
                <w:noProof/>
              </w:rPr>
            </w:pPr>
            <w:r>
              <w:rPr>
                <w:noProof/>
              </w:rPr>
              <w:t>Fatihah R</w:t>
            </w:r>
          </w:p>
          <w:p w14:paraId="1893CE8C" w14:textId="77777777" w:rsidR="006D507F" w:rsidRDefault="006D507F" w:rsidP="006D507F">
            <w:pPr>
              <w:rPr>
                <w:noProof/>
              </w:rPr>
            </w:pPr>
            <w:r>
              <w:rPr>
                <w:noProof/>
              </w:rPr>
              <w:t>Rio Oktaviano</w:t>
            </w:r>
          </w:p>
          <w:p w14:paraId="796798CA" w14:textId="77777777" w:rsidR="006D507F" w:rsidRDefault="006D507F" w:rsidP="006D507F">
            <w:pPr>
              <w:rPr>
                <w:noProof/>
              </w:rPr>
            </w:pPr>
            <w:r>
              <w:rPr>
                <w:noProof/>
              </w:rPr>
              <w:t>Indriyanto Nugraho</w:t>
            </w:r>
          </w:p>
          <w:p w14:paraId="42F30E9C" w14:textId="4F0AF485" w:rsidR="00A5047E" w:rsidRPr="006643D7" w:rsidRDefault="00A5047E" w:rsidP="00A5047E">
            <w:r w:rsidRPr="006643D7">
              <w:t>________________________</w:t>
            </w:r>
          </w:p>
          <w:p w14:paraId="0184455A" w14:textId="77777777" w:rsidR="00A5047E" w:rsidRPr="006643D7" w:rsidRDefault="00A5047E" w:rsidP="00A5047E"/>
        </w:tc>
        <w:tc>
          <w:tcPr>
            <w:tcW w:w="3082" w:type="dxa"/>
          </w:tcPr>
          <w:p w14:paraId="4A653688" w14:textId="77777777" w:rsidR="00A5047E" w:rsidRPr="006643D7" w:rsidRDefault="00A5047E" w:rsidP="00A5047E"/>
          <w:p w14:paraId="27E9D906" w14:textId="77777777" w:rsidR="00A5047E" w:rsidRPr="006643D7" w:rsidRDefault="00A5047E" w:rsidP="00A5047E"/>
          <w:p w14:paraId="51378369" w14:textId="77777777" w:rsidR="00A5047E" w:rsidRPr="006643D7" w:rsidRDefault="00A5047E" w:rsidP="00A5047E"/>
          <w:p w14:paraId="59B930E1" w14:textId="77777777" w:rsidR="00A5047E" w:rsidRPr="006643D7" w:rsidRDefault="00A5047E" w:rsidP="00A5047E"/>
          <w:p w14:paraId="30950A7F" w14:textId="4563D9B8" w:rsidR="00A5047E" w:rsidRPr="006643D7" w:rsidRDefault="00B719CB" w:rsidP="00A5047E">
            <w:r w:rsidRPr="006643D7">
              <w:t>Erna SNQ</w:t>
            </w:r>
            <w:r w:rsidR="00AC56DA" w:rsidRPr="006643D7">
              <w:t xml:space="preserve"> (Execution)</w:t>
            </w:r>
          </w:p>
          <w:p w14:paraId="60C06D0C" w14:textId="77777777" w:rsidR="00A5047E" w:rsidRPr="006643D7" w:rsidRDefault="00A5047E" w:rsidP="00A5047E">
            <w:r w:rsidRPr="006643D7">
              <w:t>________________________</w:t>
            </w:r>
          </w:p>
          <w:p w14:paraId="51244711" w14:textId="77777777" w:rsidR="00A5047E" w:rsidRPr="006643D7" w:rsidRDefault="00A5047E" w:rsidP="00A5047E"/>
          <w:p w14:paraId="77C72B9E" w14:textId="77777777" w:rsidR="00A5047E" w:rsidRPr="006643D7" w:rsidRDefault="00A5047E" w:rsidP="00A5047E"/>
          <w:p w14:paraId="2EE14170" w14:textId="1A7734E5" w:rsidR="00A5047E" w:rsidRDefault="00A5047E" w:rsidP="00A5047E"/>
          <w:p w14:paraId="6A34EBF7" w14:textId="0B4D4B1C" w:rsidR="006D507F" w:rsidRDefault="006D507F" w:rsidP="00A5047E"/>
          <w:p w14:paraId="2F47259F" w14:textId="577B244B" w:rsidR="006D507F" w:rsidRDefault="006D507F" w:rsidP="00A5047E"/>
          <w:p w14:paraId="2A2C41CA" w14:textId="7EE4B57A" w:rsidR="006D507F" w:rsidRDefault="006D507F" w:rsidP="00A5047E"/>
          <w:p w14:paraId="2712F405" w14:textId="1D283078" w:rsidR="006D507F" w:rsidRDefault="006D507F" w:rsidP="00A5047E"/>
          <w:p w14:paraId="29D83E77" w14:textId="67E13105" w:rsidR="006D507F" w:rsidRDefault="006D507F" w:rsidP="00A5047E"/>
          <w:p w14:paraId="45228C32" w14:textId="77777777" w:rsidR="006D507F" w:rsidRDefault="006D507F" w:rsidP="00A5047E"/>
          <w:p w14:paraId="72FC7B85" w14:textId="77777777" w:rsidR="00B46D3B" w:rsidRPr="006643D7" w:rsidRDefault="00B46D3B" w:rsidP="00A5047E"/>
          <w:p w14:paraId="1298350A" w14:textId="77777777" w:rsidR="00A5047E" w:rsidRPr="006643D7" w:rsidRDefault="00A5047E" w:rsidP="00A5047E"/>
          <w:p w14:paraId="64B8A289" w14:textId="6FB57D2C" w:rsidR="00E61C6B" w:rsidRPr="006643D7" w:rsidRDefault="00A940EB" w:rsidP="00A5047E">
            <w:pPr>
              <w:rPr>
                <w:color w:val="000000"/>
                <w:shd w:val="clear" w:color="auto" w:fill="FFFFFF"/>
              </w:rPr>
            </w:pPr>
            <w:r>
              <w:rPr>
                <w:color w:val="000000"/>
                <w:shd w:val="clear" w:color="auto" w:fill="FFFFFF"/>
              </w:rPr>
              <w:t>Nuraini</w:t>
            </w:r>
            <w:r w:rsidR="00AC56DA" w:rsidRPr="006643D7">
              <w:rPr>
                <w:color w:val="000000"/>
                <w:shd w:val="clear" w:color="auto" w:fill="FFFFFF"/>
              </w:rPr>
              <w:t xml:space="preserve"> (Planning)</w:t>
            </w:r>
          </w:p>
          <w:p w14:paraId="107C302E" w14:textId="6F504427" w:rsidR="00A5047E" w:rsidRPr="006643D7" w:rsidRDefault="00A5047E" w:rsidP="00A5047E">
            <w:r w:rsidRPr="006643D7">
              <w:t>________________________</w:t>
            </w:r>
          </w:p>
          <w:p w14:paraId="075114EE" w14:textId="77777777" w:rsidR="00A5047E" w:rsidRPr="006643D7" w:rsidRDefault="00A5047E" w:rsidP="00A5047E"/>
        </w:tc>
        <w:tc>
          <w:tcPr>
            <w:tcW w:w="3082" w:type="dxa"/>
          </w:tcPr>
          <w:p w14:paraId="4C9C9520" w14:textId="77777777" w:rsidR="00A5047E" w:rsidRPr="006643D7" w:rsidRDefault="00A5047E" w:rsidP="00A5047E"/>
          <w:p w14:paraId="2E11BBFA" w14:textId="77777777" w:rsidR="00A5047E" w:rsidRPr="006643D7" w:rsidRDefault="00A5047E" w:rsidP="00A5047E"/>
          <w:p w14:paraId="79652701" w14:textId="77777777" w:rsidR="00A5047E" w:rsidRPr="006643D7" w:rsidRDefault="00A5047E" w:rsidP="00A5047E"/>
          <w:p w14:paraId="3896529E" w14:textId="77777777" w:rsidR="00A5047E" w:rsidRPr="006643D7" w:rsidRDefault="00A5047E" w:rsidP="00A5047E"/>
          <w:p w14:paraId="79EC379C" w14:textId="6BE6D797" w:rsidR="00A5047E" w:rsidRPr="006643D7" w:rsidRDefault="00A940EB" w:rsidP="00A5047E">
            <w:r>
              <w:t>Nuraini</w:t>
            </w:r>
          </w:p>
          <w:p w14:paraId="761E4F0F" w14:textId="77777777" w:rsidR="00A5047E" w:rsidRPr="006643D7" w:rsidRDefault="00A5047E" w:rsidP="00A5047E">
            <w:r w:rsidRPr="006643D7">
              <w:t>________________________</w:t>
            </w:r>
          </w:p>
          <w:p w14:paraId="03CBE82A" w14:textId="77777777" w:rsidR="00A5047E" w:rsidRPr="006643D7" w:rsidRDefault="00A5047E" w:rsidP="00A5047E"/>
          <w:p w14:paraId="40965485" w14:textId="77777777" w:rsidR="00A5047E" w:rsidRPr="006643D7" w:rsidRDefault="00A5047E" w:rsidP="00A5047E"/>
          <w:p w14:paraId="6235542C" w14:textId="77777777" w:rsidR="00A5047E" w:rsidRPr="006643D7" w:rsidRDefault="00A5047E" w:rsidP="00A5047E"/>
          <w:p w14:paraId="32EAFE5E" w14:textId="59692BE9" w:rsidR="00A5047E" w:rsidRDefault="00A5047E" w:rsidP="00A5047E"/>
          <w:p w14:paraId="32C66A01" w14:textId="00DD7279" w:rsidR="006D507F" w:rsidRDefault="006D507F" w:rsidP="00A5047E"/>
          <w:p w14:paraId="4A7D31B8" w14:textId="3FE94EAA" w:rsidR="006D507F" w:rsidRDefault="006D507F" w:rsidP="00A5047E"/>
          <w:p w14:paraId="747BA77F" w14:textId="46D5A7E0" w:rsidR="006D507F" w:rsidRDefault="006D507F" w:rsidP="00A5047E"/>
          <w:p w14:paraId="0D961638" w14:textId="51DF0DA7" w:rsidR="006D507F" w:rsidRDefault="006D507F" w:rsidP="00A5047E"/>
          <w:p w14:paraId="751B990E" w14:textId="3ECBA2AD" w:rsidR="006D507F" w:rsidRDefault="006D507F" w:rsidP="00A5047E"/>
          <w:p w14:paraId="252C929A" w14:textId="77777777" w:rsidR="006D507F" w:rsidRPr="006643D7" w:rsidRDefault="006D507F" w:rsidP="00A5047E"/>
          <w:p w14:paraId="7381ED60" w14:textId="1A404653" w:rsidR="00B7547A" w:rsidRDefault="00B7547A" w:rsidP="00A5047E"/>
          <w:p w14:paraId="2ED6AEDA" w14:textId="77777777" w:rsidR="00E61C6B" w:rsidRPr="006643D7" w:rsidRDefault="00E61C6B" w:rsidP="00A5047E"/>
          <w:p w14:paraId="6A947E13" w14:textId="03A8884F" w:rsidR="00A5047E" w:rsidRPr="006643D7" w:rsidRDefault="00A5047E" w:rsidP="00A5047E">
            <w:r w:rsidRPr="006643D7">
              <w:t>________________________</w:t>
            </w:r>
          </w:p>
          <w:p w14:paraId="5DB597E9" w14:textId="77777777" w:rsidR="00A5047E" w:rsidRPr="006643D7" w:rsidRDefault="00A5047E" w:rsidP="00A5047E"/>
        </w:tc>
      </w:tr>
      <w:tr w:rsidR="00DD17B9" w:rsidRPr="006643D7" w14:paraId="5858FDFB" w14:textId="77777777" w:rsidTr="00B3198E">
        <w:tc>
          <w:tcPr>
            <w:tcW w:w="3081" w:type="dxa"/>
            <w:shd w:val="clear" w:color="auto" w:fill="92CDDC" w:themeFill="accent5" w:themeFillTint="99"/>
          </w:tcPr>
          <w:p w14:paraId="61A2B291" w14:textId="49E0960C" w:rsidR="00DD17B9" w:rsidRPr="006643D7" w:rsidRDefault="00FA5097" w:rsidP="00B3198E">
            <w:pPr>
              <w:rPr>
                <w:b/>
              </w:rPr>
            </w:pPr>
            <w:r w:rsidRPr="006643D7">
              <w:rPr>
                <w:b/>
              </w:rPr>
              <w:t>User Business (RTL)</w:t>
            </w:r>
          </w:p>
        </w:tc>
        <w:tc>
          <w:tcPr>
            <w:tcW w:w="3082" w:type="dxa"/>
            <w:shd w:val="clear" w:color="auto" w:fill="92CDDC" w:themeFill="accent5" w:themeFillTint="99"/>
          </w:tcPr>
          <w:p w14:paraId="39A95BAA" w14:textId="77777777" w:rsidR="00DD17B9" w:rsidRPr="006643D7" w:rsidRDefault="00DD17B9" w:rsidP="00B3198E">
            <w:pPr>
              <w:rPr>
                <w:b/>
              </w:rPr>
            </w:pPr>
            <w:r w:rsidRPr="006643D7">
              <w:rPr>
                <w:b/>
              </w:rPr>
              <w:t>Requirement Manager / Business Analyst</w:t>
            </w:r>
          </w:p>
        </w:tc>
        <w:tc>
          <w:tcPr>
            <w:tcW w:w="3082" w:type="dxa"/>
            <w:shd w:val="clear" w:color="auto" w:fill="92CDDC" w:themeFill="accent5" w:themeFillTint="99"/>
          </w:tcPr>
          <w:p w14:paraId="312E4D52" w14:textId="77777777" w:rsidR="00DD17B9" w:rsidRPr="006643D7" w:rsidRDefault="00DD17B9" w:rsidP="00B3198E">
            <w:pPr>
              <w:rPr>
                <w:b/>
              </w:rPr>
            </w:pPr>
            <w:r w:rsidRPr="006643D7">
              <w:rPr>
                <w:b/>
              </w:rPr>
              <w:t>Project Manager</w:t>
            </w:r>
          </w:p>
        </w:tc>
      </w:tr>
      <w:tr w:rsidR="00DD17B9" w:rsidRPr="006643D7" w14:paraId="2DC46680" w14:textId="77777777" w:rsidTr="00B3198E">
        <w:tc>
          <w:tcPr>
            <w:tcW w:w="3081" w:type="dxa"/>
          </w:tcPr>
          <w:p w14:paraId="6914730D" w14:textId="77777777" w:rsidR="00DD17B9" w:rsidRPr="006643D7" w:rsidRDefault="00DD17B9" w:rsidP="00B3198E"/>
          <w:p w14:paraId="508EB701" w14:textId="77777777" w:rsidR="00DD17B9" w:rsidRPr="006643D7" w:rsidRDefault="00DD17B9" w:rsidP="00B3198E"/>
          <w:p w14:paraId="0E0F6FD1" w14:textId="5B3CB124" w:rsidR="00DD17B9" w:rsidRDefault="00DD17B9" w:rsidP="00B3198E"/>
          <w:p w14:paraId="426487B9" w14:textId="77777777" w:rsidR="006D507F" w:rsidRPr="006643D7" w:rsidRDefault="006D507F" w:rsidP="00B3198E"/>
          <w:p w14:paraId="01415F39" w14:textId="77777777" w:rsidR="00DD17B9" w:rsidRPr="006643D7" w:rsidRDefault="00DD17B9" w:rsidP="00B3198E"/>
          <w:p w14:paraId="43EECD52" w14:textId="77777777" w:rsidR="00DD17B9" w:rsidRPr="006643D7" w:rsidRDefault="00DD17B9" w:rsidP="00B3198E"/>
          <w:p w14:paraId="02CF1775" w14:textId="77777777" w:rsidR="006D507F" w:rsidRDefault="006D507F" w:rsidP="00B3198E">
            <w:pPr>
              <w:rPr>
                <w:noProof/>
              </w:rPr>
            </w:pPr>
            <w:r>
              <w:rPr>
                <w:noProof/>
              </w:rPr>
              <w:t>Sabila Azka</w:t>
            </w:r>
          </w:p>
          <w:p w14:paraId="4689FB87" w14:textId="6AF98E25" w:rsidR="00DD17B9" w:rsidRPr="006643D7" w:rsidRDefault="00DD17B9" w:rsidP="00B3198E">
            <w:pPr>
              <w:rPr>
                <w:noProof/>
              </w:rPr>
            </w:pPr>
            <w:r w:rsidRPr="006643D7">
              <w:t>________________________</w:t>
            </w:r>
          </w:p>
          <w:p w14:paraId="36834695" w14:textId="77777777" w:rsidR="00DD17B9" w:rsidRPr="006643D7" w:rsidRDefault="00DD17B9" w:rsidP="00B3198E"/>
        </w:tc>
        <w:tc>
          <w:tcPr>
            <w:tcW w:w="3082" w:type="dxa"/>
          </w:tcPr>
          <w:p w14:paraId="6537821E" w14:textId="77777777" w:rsidR="00DD17B9" w:rsidRPr="006643D7" w:rsidRDefault="00DD17B9" w:rsidP="00B3198E"/>
          <w:p w14:paraId="1D879763" w14:textId="77777777" w:rsidR="00DD17B9" w:rsidRPr="006643D7" w:rsidRDefault="00DD17B9" w:rsidP="00B3198E"/>
          <w:p w14:paraId="75C76650" w14:textId="5DC39A46" w:rsidR="00DD17B9" w:rsidRDefault="00DD17B9" w:rsidP="00B3198E"/>
          <w:p w14:paraId="3402672B" w14:textId="77777777" w:rsidR="006D507F" w:rsidRPr="006643D7" w:rsidRDefault="006D507F" w:rsidP="00B3198E"/>
          <w:p w14:paraId="7DACF17C" w14:textId="77777777" w:rsidR="00DD17B9" w:rsidRPr="006643D7" w:rsidRDefault="00DD17B9" w:rsidP="00B3198E"/>
          <w:p w14:paraId="51242ED2" w14:textId="1CCB1A17" w:rsidR="00DD17B9" w:rsidRPr="006643D7" w:rsidRDefault="00A940EB" w:rsidP="00B3198E">
            <w:r w:rsidRPr="00A940EB">
              <w:t>Raymon Antony Alsim</w:t>
            </w:r>
            <w:r w:rsidR="00E61C6B">
              <w:t>wan Saputra</w:t>
            </w:r>
          </w:p>
          <w:p w14:paraId="74251803" w14:textId="513512A4" w:rsidR="00DD17B9" w:rsidRPr="006643D7" w:rsidRDefault="00DD17B9" w:rsidP="00B3198E">
            <w:r w:rsidRPr="006643D7">
              <w:t>_________________________</w:t>
            </w:r>
          </w:p>
        </w:tc>
        <w:tc>
          <w:tcPr>
            <w:tcW w:w="3082" w:type="dxa"/>
          </w:tcPr>
          <w:p w14:paraId="4E17103E" w14:textId="77777777" w:rsidR="00DD17B9" w:rsidRPr="006643D7" w:rsidRDefault="00DD17B9" w:rsidP="00B3198E"/>
          <w:p w14:paraId="65D6FCC1" w14:textId="77777777" w:rsidR="00DD17B9" w:rsidRPr="006643D7" w:rsidRDefault="00DD17B9" w:rsidP="00B3198E"/>
          <w:p w14:paraId="03AB56FA" w14:textId="77777777" w:rsidR="00DD17B9" w:rsidRPr="006643D7" w:rsidRDefault="00DD17B9" w:rsidP="00B3198E"/>
          <w:p w14:paraId="5F3466A5" w14:textId="25B78F4A" w:rsidR="00DD17B9" w:rsidRDefault="00DD17B9" w:rsidP="00B3198E"/>
          <w:p w14:paraId="0E00BD83" w14:textId="77777777" w:rsidR="006D507F" w:rsidRPr="006643D7" w:rsidRDefault="006D507F" w:rsidP="00B3198E"/>
          <w:p w14:paraId="7852C020" w14:textId="77777777" w:rsidR="00DD17B9" w:rsidRPr="006643D7" w:rsidRDefault="00DD17B9" w:rsidP="00B3198E"/>
          <w:p w14:paraId="19A172F4" w14:textId="6574DB39" w:rsidR="00DD17B9" w:rsidRPr="006643D7" w:rsidRDefault="00CC5ADC" w:rsidP="00B3198E">
            <w:r>
              <w:t>Yudha Istira</w:t>
            </w:r>
          </w:p>
          <w:p w14:paraId="61C3C0B2" w14:textId="77777777" w:rsidR="00DD17B9" w:rsidRPr="006643D7" w:rsidRDefault="00DD17B9" w:rsidP="00B3198E">
            <w:r w:rsidRPr="006643D7">
              <w:t>________________________</w:t>
            </w:r>
          </w:p>
        </w:tc>
      </w:tr>
    </w:tbl>
    <w:p w14:paraId="3BAEC479" w14:textId="77777777" w:rsidR="0073727D" w:rsidRPr="006643D7" w:rsidRDefault="0073727D" w:rsidP="0073727D">
      <w:pPr>
        <w:pStyle w:val="Heading1"/>
      </w:pPr>
      <w:r w:rsidRPr="006643D7">
        <w:t>Short Description</w:t>
      </w:r>
    </w:p>
    <w:p w14:paraId="2CD6FF94" w14:textId="139C24ED" w:rsidR="0073727D" w:rsidRPr="006643D7" w:rsidRDefault="0046263C" w:rsidP="00C84B5B">
      <w:pPr>
        <w:ind w:left="446"/>
        <w:jc w:val="both"/>
      </w:pPr>
      <w:r w:rsidRPr="0046263C">
        <w:t>Front Liner On Board DigiSales</w:t>
      </w:r>
    </w:p>
    <w:p w14:paraId="4F178F7B" w14:textId="585A891F" w:rsidR="0073727D" w:rsidRPr="006643D7" w:rsidRDefault="00643463" w:rsidP="00643463">
      <w:pPr>
        <w:pStyle w:val="Heading1"/>
      </w:pPr>
      <w:r w:rsidRPr="006643D7">
        <w:t>Business</w:t>
      </w:r>
      <w:r w:rsidR="00020B37" w:rsidRPr="006643D7">
        <w:t>/System</w:t>
      </w:r>
      <w:r w:rsidRPr="006643D7">
        <w:t xml:space="preserve"> Requirements</w:t>
      </w:r>
    </w:p>
    <w:p w14:paraId="168FB490" w14:textId="2A091D3A" w:rsidR="0046263C" w:rsidRDefault="0046263C" w:rsidP="0046263C">
      <w:pPr>
        <w:spacing w:after="118" w:line="362" w:lineRule="auto"/>
        <w:ind w:left="426"/>
      </w:pPr>
      <w:r>
        <w:t xml:space="preserve">Guna mengakomodir kebutuhan ini, dibutuhkan penambahan role Customer Service pada </w:t>
      </w:r>
      <w:r>
        <w:t xml:space="preserve">    </w:t>
      </w:r>
      <w:r>
        <w:t xml:space="preserve">beberapa fitur yang ada di DigiSales Portal dan DigiSales Mobile. </w:t>
      </w:r>
    </w:p>
    <w:p w14:paraId="26D230E1" w14:textId="3050CEC7" w:rsidR="0046263C" w:rsidRDefault="0046263C" w:rsidP="0046263C">
      <w:pPr>
        <w:pStyle w:val="Heading1"/>
      </w:pPr>
      <w:bookmarkStart w:id="0" w:name="_Toc24894"/>
      <w:r>
        <w:t xml:space="preserve">Functional Requirements </w:t>
      </w:r>
      <w:bookmarkEnd w:id="0"/>
    </w:p>
    <w:p w14:paraId="68A9E075" w14:textId="7481245C" w:rsidR="0046263C" w:rsidRDefault="0046263C" w:rsidP="0046263C">
      <w:pPr>
        <w:pStyle w:val="Heading2"/>
      </w:pPr>
      <w:bookmarkStart w:id="1" w:name="_Toc24895"/>
      <w:r>
        <w:t xml:space="preserve">Mekanisme Penyediaan Sumber Data </w:t>
      </w:r>
      <w:bookmarkEnd w:id="1"/>
    </w:p>
    <w:p w14:paraId="195CE5B8" w14:textId="77777777" w:rsidR="0046263C" w:rsidRPr="0046263C" w:rsidRDefault="0046263C" w:rsidP="0046263C"/>
    <w:p w14:paraId="5814D599" w14:textId="77777777" w:rsidR="0046263C" w:rsidRDefault="0046263C" w:rsidP="0046263C">
      <w:pPr>
        <w:ind w:left="567"/>
      </w:pPr>
      <w:r>
        <w:t>Sumber data yang digunakan adalah SAPM dengan menggunakan Feeding data dari SAPM ke DigiSales menggunakan konsep pertukaran data Database ke Database (</w:t>
      </w:r>
      <w:r>
        <w:rPr>
          <w:rFonts w:eastAsia="Arial"/>
          <w:i/>
        </w:rPr>
        <w:t>DB to DB</w:t>
      </w:r>
      <w:r>
        <w:t xml:space="preserve">). </w:t>
      </w:r>
    </w:p>
    <w:p w14:paraId="32533A68" w14:textId="77777777" w:rsidR="0046263C" w:rsidRDefault="0046263C" w:rsidP="0046263C">
      <w:pPr>
        <w:ind w:left="567"/>
      </w:pPr>
      <w:r>
        <w:rPr>
          <w:rFonts w:eastAsia="Arial"/>
          <w:b/>
        </w:rPr>
        <w:t xml:space="preserve">Note: </w:t>
      </w:r>
    </w:p>
    <w:p w14:paraId="3DF469DE" w14:textId="77777777" w:rsidR="0046263C" w:rsidRDefault="0046263C" w:rsidP="0046263C">
      <w:pPr>
        <w:ind w:left="567"/>
      </w:pPr>
      <w:r>
        <w:t xml:space="preserve">Jika dikemudian hari aplikasi SAPM akan dilakukan Cut Off, maka dibutuhkan penyesuaian kembali pada aplikasi DigiSales terkait Sumber Data yang akan digunakan </w:t>
      </w:r>
    </w:p>
    <w:p w14:paraId="648E4B6E" w14:textId="77777777" w:rsidR="0046263C" w:rsidRDefault="0046263C" w:rsidP="0046263C">
      <w:pPr>
        <w:spacing w:after="451"/>
        <w:ind w:left="900"/>
      </w:pPr>
      <w:r>
        <w:t xml:space="preserve"> </w:t>
      </w:r>
    </w:p>
    <w:p w14:paraId="41F09660" w14:textId="77777777" w:rsidR="0046263C" w:rsidRDefault="0046263C" w:rsidP="0046263C">
      <w:pPr>
        <w:pStyle w:val="Heading2"/>
      </w:pPr>
      <w:bookmarkStart w:id="2" w:name="_Toc24896"/>
      <w:r>
        <w:lastRenderedPageBreak/>
        <w:t xml:space="preserve">Penambahan Role </w:t>
      </w:r>
      <w:bookmarkEnd w:id="2"/>
    </w:p>
    <w:p w14:paraId="45C5AB6E" w14:textId="77777777" w:rsidR="0046263C" w:rsidRDefault="0046263C" w:rsidP="0046263C">
      <w:pPr>
        <w:ind w:left="567"/>
      </w:pPr>
      <w:r>
        <w:t xml:space="preserve">Penambahan role Customer Service akan diterapkan pada beberapa fitur di DigiSales Portal dan DigiSales Mobile. Berikut beberapa fitur yang akan ditambahkan role Customer Service: </w:t>
      </w:r>
    </w:p>
    <w:tbl>
      <w:tblPr>
        <w:tblStyle w:val="TableGrid0"/>
        <w:tblW w:w="8450" w:type="dxa"/>
        <w:tblInd w:w="563" w:type="dxa"/>
        <w:tblCellMar>
          <w:top w:w="0" w:type="dxa"/>
          <w:left w:w="107" w:type="dxa"/>
          <w:bottom w:w="0" w:type="dxa"/>
          <w:right w:w="115" w:type="dxa"/>
        </w:tblCellMar>
        <w:tblLook w:val="04A0" w:firstRow="1" w:lastRow="0" w:firstColumn="1" w:lastColumn="0" w:noHBand="0" w:noVBand="1"/>
      </w:tblPr>
      <w:tblGrid>
        <w:gridCol w:w="1056"/>
        <w:gridCol w:w="3505"/>
        <w:gridCol w:w="3889"/>
      </w:tblGrid>
      <w:tr w:rsidR="0046263C" w14:paraId="3715BFD3" w14:textId="77777777" w:rsidTr="0046263C">
        <w:trPr>
          <w:trHeight w:val="535"/>
        </w:trPr>
        <w:tc>
          <w:tcPr>
            <w:tcW w:w="105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B4E6A89" w14:textId="77777777" w:rsidR="0046263C" w:rsidRDefault="0046263C" w:rsidP="00691911">
            <w:pPr>
              <w:ind w:left="567"/>
            </w:pPr>
            <w:r>
              <w:rPr>
                <w:rFonts w:eastAsia="Arial"/>
                <w:b/>
              </w:rPr>
              <w:t xml:space="preserve">No </w:t>
            </w:r>
          </w:p>
        </w:tc>
        <w:tc>
          <w:tcPr>
            <w:tcW w:w="350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A59DFDD" w14:textId="77777777" w:rsidR="0046263C" w:rsidRDefault="0046263C" w:rsidP="00691911">
            <w:pPr>
              <w:ind w:left="567"/>
              <w:jc w:val="center"/>
            </w:pPr>
            <w:r>
              <w:rPr>
                <w:rFonts w:eastAsia="Arial"/>
                <w:b/>
              </w:rPr>
              <w:t xml:space="preserve">DigiSales Portal </w:t>
            </w:r>
          </w:p>
        </w:tc>
        <w:tc>
          <w:tcPr>
            <w:tcW w:w="38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4EDEFD0" w14:textId="77777777" w:rsidR="0046263C" w:rsidRDefault="0046263C" w:rsidP="00691911">
            <w:pPr>
              <w:ind w:left="567"/>
              <w:jc w:val="center"/>
            </w:pPr>
            <w:r>
              <w:rPr>
                <w:rFonts w:eastAsia="Arial"/>
                <w:b/>
              </w:rPr>
              <w:t xml:space="preserve">DigiSales Mobile </w:t>
            </w:r>
          </w:p>
        </w:tc>
      </w:tr>
      <w:tr w:rsidR="0046263C" w14:paraId="4D877AC2" w14:textId="77777777" w:rsidTr="0046263C">
        <w:trPr>
          <w:trHeight w:val="539"/>
        </w:trPr>
        <w:tc>
          <w:tcPr>
            <w:tcW w:w="1056" w:type="dxa"/>
            <w:tcBorders>
              <w:top w:val="single" w:sz="4" w:space="0" w:color="000000"/>
              <w:left w:val="single" w:sz="4" w:space="0" w:color="000000"/>
              <w:bottom w:val="single" w:sz="4" w:space="0" w:color="000000"/>
              <w:right w:val="single" w:sz="4" w:space="0" w:color="000000"/>
            </w:tcBorders>
            <w:vAlign w:val="center"/>
          </w:tcPr>
          <w:p w14:paraId="586CE382" w14:textId="77777777" w:rsidR="0046263C" w:rsidRDefault="0046263C" w:rsidP="00691911">
            <w:r>
              <w:t xml:space="preserve">1 </w:t>
            </w:r>
          </w:p>
        </w:tc>
        <w:tc>
          <w:tcPr>
            <w:tcW w:w="3505" w:type="dxa"/>
            <w:tcBorders>
              <w:top w:val="single" w:sz="4" w:space="0" w:color="000000"/>
              <w:left w:val="single" w:sz="4" w:space="0" w:color="000000"/>
              <w:bottom w:val="single" w:sz="4" w:space="0" w:color="000000"/>
              <w:right w:val="single" w:sz="4" w:space="0" w:color="000000"/>
            </w:tcBorders>
            <w:vAlign w:val="center"/>
          </w:tcPr>
          <w:p w14:paraId="6460D49B" w14:textId="77777777" w:rsidR="0046263C" w:rsidRDefault="0046263C" w:rsidP="00691911">
            <w:pPr>
              <w:ind w:left="1"/>
            </w:pPr>
            <w:r>
              <w:t xml:space="preserve">Report Staging Activity </w:t>
            </w:r>
          </w:p>
        </w:tc>
        <w:tc>
          <w:tcPr>
            <w:tcW w:w="3889" w:type="dxa"/>
            <w:tcBorders>
              <w:top w:val="single" w:sz="4" w:space="0" w:color="000000"/>
              <w:left w:val="single" w:sz="4" w:space="0" w:color="000000"/>
              <w:bottom w:val="single" w:sz="4" w:space="0" w:color="000000"/>
              <w:right w:val="single" w:sz="4" w:space="0" w:color="000000"/>
            </w:tcBorders>
            <w:vAlign w:val="center"/>
          </w:tcPr>
          <w:p w14:paraId="71C92B1A" w14:textId="77777777" w:rsidR="0046263C" w:rsidRDefault="0046263C" w:rsidP="00691911">
            <w:r>
              <w:t xml:space="preserve">Customer Profiling </w:t>
            </w:r>
          </w:p>
        </w:tc>
      </w:tr>
      <w:tr w:rsidR="0046263C" w14:paraId="0273A7B8" w14:textId="77777777" w:rsidTr="0046263C">
        <w:trPr>
          <w:trHeight w:val="538"/>
        </w:trPr>
        <w:tc>
          <w:tcPr>
            <w:tcW w:w="1056" w:type="dxa"/>
            <w:tcBorders>
              <w:top w:val="single" w:sz="4" w:space="0" w:color="000000"/>
              <w:left w:val="single" w:sz="4" w:space="0" w:color="000000"/>
              <w:bottom w:val="single" w:sz="4" w:space="0" w:color="000000"/>
              <w:right w:val="single" w:sz="4" w:space="0" w:color="000000"/>
            </w:tcBorders>
            <w:vAlign w:val="center"/>
          </w:tcPr>
          <w:p w14:paraId="617D371F" w14:textId="77777777" w:rsidR="0046263C" w:rsidRDefault="0046263C" w:rsidP="00691911">
            <w:r>
              <w:t xml:space="preserve">2 </w:t>
            </w:r>
          </w:p>
        </w:tc>
        <w:tc>
          <w:tcPr>
            <w:tcW w:w="3505" w:type="dxa"/>
            <w:tcBorders>
              <w:top w:val="single" w:sz="4" w:space="0" w:color="000000"/>
              <w:left w:val="single" w:sz="4" w:space="0" w:color="000000"/>
              <w:bottom w:val="single" w:sz="4" w:space="0" w:color="000000"/>
              <w:right w:val="single" w:sz="4" w:space="0" w:color="000000"/>
            </w:tcBorders>
            <w:vAlign w:val="center"/>
          </w:tcPr>
          <w:p w14:paraId="1BB88784" w14:textId="77777777" w:rsidR="0046263C" w:rsidRDefault="0046263C" w:rsidP="00691911">
            <w:pPr>
              <w:ind w:left="1"/>
            </w:pPr>
            <w:r>
              <w:t xml:space="preserve">Report Staging History </w:t>
            </w:r>
          </w:p>
        </w:tc>
        <w:tc>
          <w:tcPr>
            <w:tcW w:w="3889" w:type="dxa"/>
            <w:tcBorders>
              <w:top w:val="single" w:sz="4" w:space="0" w:color="000000"/>
              <w:left w:val="single" w:sz="4" w:space="0" w:color="000000"/>
              <w:bottom w:val="single" w:sz="4" w:space="0" w:color="000000"/>
              <w:right w:val="single" w:sz="4" w:space="0" w:color="000000"/>
            </w:tcBorders>
            <w:vAlign w:val="center"/>
          </w:tcPr>
          <w:p w14:paraId="113391F9" w14:textId="77777777" w:rsidR="0046263C" w:rsidRDefault="0046263C" w:rsidP="00691911">
            <w:r>
              <w:t xml:space="preserve">Pipeline Staging </w:t>
            </w:r>
          </w:p>
        </w:tc>
      </w:tr>
    </w:tbl>
    <w:p w14:paraId="5DC70AFA" w14:textId="77777777" w:rsidR="0046263C" w:rsidRDefault="0046263C" w:rsidP="0046263C">
      <w:pPr>
        <w:pStyle w:val="Heading2"/>
      </w:pPr>
      <w:bookmarkStart w:id="3" w:name="_Toc24897"/>
      <w:r>
        <w:t xml:space="preserve">Penyesuaian Customer Profiling </w:t>
      </w:r>
      <w:bookmarkEnd w:id="3"/>
    </w:p>
    <w:p w14:paraId="37FCF655" w14:textId="77777777" w:rsidR="0046263C" w:rsidRDefault="0046263C" w:rsidP="004A5455">
      <w:pPr>
        <w:spacing w:after="173"/>
        <w:ind w:left="567"/>
      </w:pPr>
      <w:r>
        <w:t xml:space="preserve">Penyesuaian Customer Profiling adalah sebagai berikut: </w:t>
      </w:r>
    </w:p>
    <w:p w14:paraId="7E82E8BA" w14:textId="560B282D" w:rsidR="0046263C" w:rsidRDefault="0046263C" w:rsidP="004A5455">
      <w:pPr>
        <w:pStyle w:val="ListParagraph"/>
        <w:numPr>
          <w:ilvl w:val="0"/>
          <w:numId w:val="37"/>
        </w:numPr>
        <w:spacing w:after="356" w:line="360" w:lineRule="auto"/>
      </w:pPr>
      <w:r>
        <w:t xml:space="preserve">Modul Customer Profiling sesuai dengan existing namun fungsi “Add To Flagging” tidak dibutuhkan (Disable) </w:t>
      </w:r>
    </w:p>
    <w:p w14:paraId="7F271D34" w14:textId="77777777" w:rsidR="0046263C" w:rsidRDefault="0046263C" w:rsidP="0046263C">
      <w:pPr>
        <w:pStyle w:val="Heading2"/>
      </w:pPr>
      <w:bookmarkStart w:id="4" w:name="_Toc24898"/>
      <w:r>
        <w:t xml:space="preserve">Penyesuaian Report Staging History </w:t>
      </w:r>
      <w:bookmarkEnd w:id="4"/>
    </w:p>
    <w:p w14:paraId="1A985AFD" w14:textId="77777777" w:rsidR="0046263C" w:rsidRDefault="0046263C" w:rsidP="004A5455">
      <w:pPr>
        <w:ind w:left="567"/>
      </w:pPr>
      <w:r>
        <w:t xml:space="preserve">Penyesuaian Report Staging History untuk role Customer Service adalah sebagai berikut: </w:t>
      </w:r>
    </w:p>
    <w:p w14:paraId="1C4E5B76" w14:textId="622794C1" w:rsidR="0046263C" w:rsidRDefault="0046263C" w:rsidP="004A5455">
      <w:pPr>
        <w:pStyle w:val="ListParagraph"/>
        <w:numPr>
          <w:ilvl w:val="0"/>
          <w:numId w:val="37"/>
        </w:numPr>
        <w:spacing w:after="118" w:line="362" w:lineRule="auto"/>
      </w:pPr>
      <w:r>
        <w:t xml:space="preserve">Field NPP akan terisi secara otomatis oleh system berdasarkan user login Customer Service tersebut. </w:t>
      </w:r>
    </w:p>
    <w:p w14:paraId="16C43F3B" w14:textId="77777777" w:rsidR="003B1132" w:rsidRPr="006643D7" w:rsidRDefault="003B1132" w:rsidP="003B1132">
      <w:pPr>
        <w:pStyle w:val="Heading1"/>
      </w:pPr>
      <w:r w:rsidRPr="006643D7">
        <w:t>System Impacted</w:t>
      </w:r>
    </w:p>
    <w:p w14:paraId="01BA68AB" w14:textId="10ABB64B" w:rsidR="003B1132" w:rsidRPr="006643D7" w:rsidRDefault="004A5455" w:rsidP="003B1132">
      <w:pPr>
        <w:ind w:left="432"/>
      </w:pPr>
      <w:r>
        <w:t>Digisales Portal &amp; Mobile</w:t>
      </w:r>
    </w:p>
    <w:p w14:paraId="3AEFE979" w14:textId="77777777" w:rsidR="003B1132" w:rsidRPr="006643D7" w:rsidRDefault="003B1132" w:rsidP="003B1132">
      <w:pPr>
        <w:pStyle w:val="Heading1"/>
      </w:pPr>
      <w:r w:rsidRPr="006643D7">
        <w:t>System Change</w:t>
      </w:r>
    </w:p>
    <w:p w14:paraId="1A13A0CB" w14:textId="77777777" w:rsidR="004A5455" w:rsidRPr="006643D7" w:rsidRDefault="004A5455" w:rsidP="004A5455">
      <w:pPr>
        <w:ind w:left="432"/>
      </w:pPr>
      <w:r>
        <w:t>Digisales Portal &amp; Mobile</w:t>
      </w:r>
    </w:p>
    <w:p w14:paraId="48D85D63" w14:textId="77777777" w:rsidR="003B1132" w:rsidRPr="006643D7" w:rsidRDefault="003B1132" w:rsidP="00643463">
      <w:pPr>
        <w:ind w:left="450"/>
      </w:pPr>
    </w:p>
    <w:p w14:paraId="2F8382B2" w14:textId="77777777" w:rsidR="00390F0B" w:rsidRPr="006643D7" w:rsidRDefault="00D502AB" w:rsidP="00020B37">
      <w:pPr>
        <w:pStyle w:val="Heading1"/>
      </w:pPr>
      <w:r w:rsidRPr="006643D7">
        <w:t>Testing Schedule</w:t>
      </w:r>
    </w:p>
    <w:p w14:paraId="6339B76F" w14:textId="77777777" w:rsidR="009A2A73" w:rsidRPr="006643D7" w:rsidRDefault="009A2A73" w:rsidP="00785F69">
      <w:pPr>
        <w:ind w:left="547"/>
        <w:rPr>
          <w:i/>
        </w:rPr>
      </w:pPr>
      <w:r w:rsidRPr="006643D7">
        <w:rPr>
          <w:i/>
        </w:rPr>
        <w:t>[</w:t>
      </w:r>
      <w:r w:rsidR="00785F69" w:rsidRPr="006643D7">
        <w:rPr>
          <w:i/>
        </w:rPr>
        <w:t>Testing schedule based on approved Project Charter document</w:t>
      </w:r>
      <w:r w:rsidR="00C05396" w:rsidRPr="006643D7">
        <w:rPr>
          <w:i/>
        </w:rPr>
        <w:t>]</w:t>
      </w:r>
    </w:p>
    <w:tbl>
      <w:tblPr>
        <w:tblW w:w="9090" w:type="dxa"/>
        <w:tblInd w:w="55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250"/>
        <w:gridCol w:w="2790"/>
        <w:gridCol w:w="1980"/>
        <w:gridCol w:w="2070"/>
      </w:tblGrid>
      <w:tr w:rsidR="00E008E4" w:rsidRPr="006643D7" w14:paraId="038A48C1" w14:textId="77777777" w:rsidTr="00E008E4">
        <w:trPr>
          <w:trHeight w:val="297"/>
          <w:tblHeader/>
        </w:trPr>
        <w:tc>
          <w:tcPr>
            <w:tcW w:w="2250" w:type="dxa"/>
            <w:tcBorders>
              <w:top w:val="nil"/>
              <w:left w:val="nil"/>
              <w:bottom w:val="nil"/>
              <w:right w:val="single" w:sz="4" w:space="0" w:color="FFFFFF"/>
            </w:tcBorders>
            <w:shd w:val="clear" w:color="auto" w:fill="002776"/>
            <w:vAlign w:val="center"/>
          </w:tcPr>
          <w:p w14:paraId="383F162F" w14:textId="77777777" w:rsidR="00E008E4" w:rsidRPr="006643D7" w:rsidRDefault="00E008E4" w:rsidP="00B3198E">
            <w:pPr>
              <w:pStyle w:val="Tablehead1"/>
              <w:rPr>
                <w:rFonts w:ascii="Arial" w:hAnsi="Arial" w:cs="Arial"/>
              </w:rPr>
            </w:pPr>
            <w:r w:rsidRPr="006643D7">
              <w:rPr>
                <w:rFonts w:ascii="Arial" w:hAnsi="Arial" w:cs="Arial"/>
              </w:rPr>
              <w:t>Activity</w:t>
            </w:r>
          </w:p>
        </w:tc>
        <w:tc>
          <w:tcPr>
            <w:tcW w:w="2790" w:type="dxa"/>
            <w:tcBorders>
              <w:top w:val="nil"/>
              <w:left w:val="single" w:sz="4" w:space="0" w:color="FFFFFF"/>
              <w:bottom w:val="nil"/>
              <w:right w:val="single" w:sz="4" w:space="0" w:color="FFFFFF"/>
            </w:tcBorders>
            <w:shd w:val="clear" w:color="auto" w:fill="002776"/>
            <w:vAlign w:val="center"/>
          </w:tcPr>
          <w:p w14:paraId="6742E263" w14:textId="77777777" w:rsidR="00E008E4" w:rsidRPr="006643D7" w:rsidRDefault="00E008E4" w:rsidP="00B3198E">
            <w:pPr>
              <w:pStyle w:val="Tablehead1"/>
              <w:rPr>
                <w:rFonts w:ascii="Arial" w:hAnsi="Arial" w:cs="Arial"/>
              </w:rPr>
            </w:pPr>
            <w:r w:rsidRPr="006643D7">
              <w:rPr>
                <w:rFonts w:ascii="Arial" w:hAnsi="Arial" w:cs="Arial"/>
              </w:rPr>
              <w:t>Milestone</w:t>
            </w:r>
          </w:p>
        </w:tc>
        <w:tc>
          <w:tcPr>
            <w:tcW w:w="1980" w:type="dxa"/>
            <w:tcBorders>
              <w:top w:val="nil"/>
              <w:left w:val="single" w:sz="4" w:space="0" w:color="FFFFFF"/>
              <w:bottom w:val="nil"/>
              <w:right w:val="single" w:sz="4" w:space="0" w:color="FFFFFF"/>
            </w:tcBorders>
            <w:shd w:val="clear" w:color="auto" w:fill="002776"/>
            <w:vAlign w:val="center"/>
          </w:tcPr>
          <w:p w14:paraId="0BF3DD97" w14:textId="77777777" w:rsidR="00E008E4" w:rsidRPr="006643D7" w:rsidRDefault="00E008E4" w:rsidP="00B3198E">
            <w:pPr>
              <w:pStyle w:val="Tablehead1"/>
              <w:rPr>
                <w:rFonts w:ascii="Arial" w:hAnsi="Arial" w:cs="Arial"/>
              </w:rPr>
            </w:pPr>
            <w:r w:rsidRPr="006643D7">
              <w:rPr>
                <w:rFonts w:ascii="Arial" w:hAnsi="Arial" w:cs="Arial"/>
              </w:rPr>
              <w:t>Target Date</w:t>
            </w:r>
          </w:p>
        </w:tc>
        <w:tc>
          <w:tcPr>
            <w:tcW w:w="2070" w:type="dxa"/>
            <w:tcBorders>
              <w:top w:val="nil"/>
              <w:left w:val="single" w:sz="4" w:space="0" w:color="FFFFFF"/>
              <w:bottom w:val="nil"/>
              <w:right w:val="single" w:sz="4" w:space="0" w:color="FFFFFF"/>
            </w:tcBorders>
            <w:shd w:val="clear" w:color="auto" w:fill="002776"/>
            <w:vAlign w:val="center"/>
          </w:tcPr>
          <w:p w14:paraId="2588935E" w14:textId="77777777" w:rsidR="00E008E4" w:rsidRPr="006643D7" w:rsidRDefault="00E008E4" w:rsidP="00B3198E">
            <w:pPr>
              <w:pStyle w:val="Tablehead1"/>
              <w:rPr>
                <w:rFonts w:ascii="Arial" w:hAnsi="Arial" w:cs="Arial"/>
              </w:rPr>
            </w:pPr>
            <w:r w:rsidRPr="006643D7">
              <w:rPr>
                <w:rFonts w:ascii="Arial" w:hAnsi="Arial" w:cs="Arial"/>
              </w:rPr>
              <w:t>PIC</w:t>
            </w:r>
          </w:p>
        </w:tc>
      </w:tr>
      <w:tr w:rsidR="00E008E4" w:rsidRPr="006643D7" w14:paraId="4BA70AE5" w14:textId="77777777" w:rsidTr="00E008E4">
        <w:trPr>
          <w:trHeight w:val="356"/>
        </w:trPr>
        <w:tc>
          <w:tcPr>
            <w:tcW w:w="2250" w:type="dxa"/>
            <w:tcBorders>
              <w:top w:val="nil"/>
            </w:tcBorders>
          </w:tcPr>
          <w:p w14:paraId="6B15D227" w14:textId="77777777" w:rsidR="00E008E4" w:rsidRPr="006643D7" w:rsidRDefault="00E008E4" w:rsidP="00B3198E">
            <w:pPr>
              <w:pStyle w:val="Instructions"/>
              <w:rPr>
                <w:rFonts w:cs="Arial"/>
                <w:sz w:val="18"/>
              </w:rPr>
            </w:pPr>
            <w:r w:rsidRPr="006643D7">
              <w:rPr>
                <w:rFonts w:cs="Arial"/>
                <w:sz w:val="18"/>
              </w:rPr>
              <w:t>&lt;Test Activity, if using vendor’s methodology, use their term&gt;</w:t>
            </w:r>
          </w:p>
        </w:tc>
        <w:tc>
          <w:tcPr>
            <w:tcW w:w="2790" w:type="dxa"/>
            <w:tcBorders>
              <w:top w:val="nil"/>
            </w:tcBorders>
          </w:tcPr>
          <w:p w14:paraId="3F2C0B4B" w14:textId="77777777" w:rsidR="00E008E4" w:rsidRPr="006643D7" w:rsidRDefault="00E008E4" w:rsidP="00B3198E">
            <w:pPr>
              <w:pStyle w:val="Instructions"/>
              <w:rPr>
                <w:rFonts w:cs="Arial"/>
                <w:sz w:val="18"/>
                <w:szCs w:val="24"/>
              </w:rPr>
            </w:pPr>
            <w:r w:rsidRPr="006643D7">
              <w:rPr>
                <w:rFonts w:cs="Arial"/>
                <w:sz w:val="18"/>
              </w:rPr>
              <w:t>&lt;Deliverable list from the activity to be received by BNI&gt;</w:t>
            </w:r>
          </w:p>
        </w:tc>
        <w:tc>
          <w:tcPr>
            <w:tcW w:w="1980" w:type="dxa"/>
            <w:tcBorders>
              <w:top w:val="nil"/>
            </w:tcBorders>
          </w:tcPr>
          <w:p w14:paraId="17BA1018" w14:textId="77777777" w:rsidR="00E008E4" w:rsidRPr="006643D7" w:rsidRDefault="00E008E4" w:rsidP="00B3198E">
            <w:pPr>
              <w:pStyle w:val="Instructions"/>
              <w:rPr>
                <w:rFonts w:cs="Arial"/>
                <w:sz w:val="18"/>
                <w:szCs w:val="24"/>
              </w:rPr>
            </w:pPr>
            <w:r w:rsidRPr="006643D7">
              <w:rPr>
                <w:rFonts w:cs="Arial"/>
                <w:sz w:val="18"/>
              </w:rPr>
              <w:t>&lt;The target date of submission&gt;</w:t>
            </w:r>
          </w:p>
        </w:tc>
        <w:tc>
          <w:tcPr>
            <w:tcW w:w="2070" w:type="dxa"/>
            <w:tcBorders>
              <w:top w:val="nil"/>
            </w:tcBorders>
          </w:tcPr>
          <w:p w14:paraId="58082602" w14:textId="77777777" w:rsidR="00E008E4" w:rsidRPr="006643D7" w:rsidRDefault="00E008E4" w:rsidP="00B3198E">
            <w:pPr>
              <w:pStyle w:val="Instructions"/>
              <w:rPr>
                <w:rFonts w:cs="Arial"/>
                <w:sz w:val="18"/>
                <w:szCs w:val="24"/>
              </w:rPr>
            </w:pPr>
            <w:r w:rsidRPr="006643D7">
              <w:rPr>
                <w:rFonts w:cs="Arial"/>
                <w:sz w:val="18"/>
              </w:rPr>
              <w:t>&lt;Name of the PIC responsible for the deliverable&gt;</w:t>
            </w:r>
          </w:p>
        </w:tc>
      </w:tr>
      <w:tr w:rsidR="00E008E4" w:rsidRPr="006643D7" w14:paraId="551EBD70" w14:textId="77777777" w:rsidTr="00E008E4">
        <w:trPr>
          <w:trHeight w:val="356"/>
        </w:trPr>
        <w:tc>
          <w:tcPr>
            <w:tcW w:w="2250" w:type="dxa"/>
          </w:tcPr>
          <w:p w14:paraId="6259C9CF" w14:textId="77777777" w:rsidR="00E008E4" w:rsidRPr="006643D7" w:rsidRDefault="00E008E4" w:rsidP="00B3198E">
            <w:pPr>
              <w:pStyle w:val="Tabletext"/>
              <w:rPr>
                <w:rFonts w:cs="Arial"/>
              </w:rPr>
            </w:pPr>
          </w:p>
        </w:tc>
        <w:tc>
          <w:tcPr>
            <w:tcW w:w="2790" w:type="dxa"/>
          </w:tcPr>
          <w:p w14:paraId="299FE324" w14:textId="77777777" w:rsidR="00E008E4" w:rsidRPr="006643D7" w:rsidRDefault="00E008E4" w:rsidP="00B3198E">
            <w:pPr>
              <w:pStyle w:val="Tabletext"/>
              <w:rPr>
                <w:rFonts w:cs="Arial"/>
              </w:rPr>
            </w:pPr>
          </w:p>
        </w:tc>
        <w:tc>
          <w:tcPr>
            <w:tcW w:w="1980" w:type="dxa"/>
          </w:tcPr>
          <w:p w14:paraId="75D9A6DB" w14:textId="77777777" w:rsidR="00E008E4" w:rsidRPr="006643D7" w:rsidRDefault="00E008E4" w:rsidP="00B3198E">
            <w:pPr>
              <w:pStyle w:val="Tabletext"/>
              <w:rPr>
                <w:rFonts w:cs="Arial"/>
              </w:rPr>
            </w:pPr>
          </w:p>
        </w:tc>
        <w:tc>
          <w:tcPr>
            <w:tcW w:w="2070" w:type="dxa"/>
          </w:tcPr>
          <w:p w14:paraId="39E3040A" w14:textId="77777777" w:rsidR="00E008E4" w:rsidRPr="006643D7" w:rsidRDefault="00E008E4" w:rsidP="00B3198E">
            <w:pPr>
              <w:pStyle w:val="Tabletext"/>
              <w:rPr>
                <w:rFonts w:cs="Arial"/>
              </w:rPr>
            </w:pPr>
          </w:p>
        </w:tc>
      </w:tr>
      <w:tr w:rsidR="00E008E4" w:rsidRPr="006643D7" w14:paraId="25871C0C" w14:textId="77777777" w:rsidTr="00E008E4">
        <w:trPr>
          <w:trHeight w:val="356"/>
        </w:trPr>
        <w:tc>
          <w:tcPr>
            <w:tcW w:w="2250" w:type="dxa"/>
          </w:tcPr>
          <w:p w14:paraId="1756484F" w14:textId="77777777" w:rsidR="00E008E4" w:rsidRPr="006643D7" w:rsidRDefault="00E008E4" w:rsidP="00B3198E">
            <w:pPr>
              <w:pStyle w:val="Tablebullet"/>
              <w:numPr>
                <w:ilvl w:val="0"/>
                <w:numId w:val="0"/>
              </w:numPr>
              <w:rPr>
                <w:rFonts w:cs="Arial"/>
              </w:rPr>
            </w:pPr>
          </w:p>
        </w:tc>
        <w:tc>
          <w:tcPr>
            <w:tcW w:w="2790" w:type="dxa"/>
          </w:tcPr>
          <w:p w14:paraId="6420B146" w14:textId="77777777" w:rsidR="00E008E4" w:rsidRPr="006643D7" w:rsidRDefault="00E008E4" w:rsidP="00B3198E">
            <w:pPr>
              <w:pStyle w:val="Tabletext"/>
              <w:rPr>
                <w:rFonts w:cs="Arial"/>
              </w:rPr>
            </w:pPr>
          </w:p>
        </w:tc>
        <w:tc>
          <w:tcPr>
            <w:tcW w:w="1980" w:type="dxa"/>
          </w:tcPr>
          <w:p w14:paraId="553DBB92" w14:textId="77777777" w:rsidR="00E008E4" w:rsidRPr="006643D7" w:rsidRDefault="00E008E4" w:rsidP="00B3198E">
            <w:pPr>
              <w:pStyle w:val="Tablebullet2"/>
              <w:numPr>
                <w:ilvl w:val="0"/>
                <w:numId w:val="0"/>
              </w:numPr>
              <w:rPr>
                <w:rFonts w:cs="Arial"/>
              </w:rPr>
            </w:pPr>
          </w:p>
        </w:tc>
        <w:tc>
          <w:tcPr>
            <w:tcW w:w="2070" w:type="dxa"/>
          </w:tcPr>
          <w:p w14:paraId="3C51B485" w14:textId="77777777" w:rsidR="00E008E4" w:rsidRPr="006643D7" w:rsidRDefault="00E008E4" w:rsidP="00B3198E">
            <w:pPr>
              <w:pStyle w:val="Tabletext"/>
              <w:rPr>
                <w:rFonts w:cs="Arial"/>
              </w:rPr>
            </w:pPr>
          </w:p>
        </w:tc>
      </w:tr>
    </w:tbl>
    <w:p w14:paraId="3544D1CA" w14:textId="77777777" w:rsidR="00405A85" w:rsidRPr="006643D7" w:rsidRDefault="006F1998" w:rsidP="00405A85">
      <w:pPr>
        <w:pStyle w:val="Heading1"/>
      </w:pPr>
      <w:r w:rsidRPr="006643D7">
        <w:t>Risks &amp; Mitigation Plans</w:t>
      </w:r>
    </w:p>
    <w:p w14:paraId="2C30FCCA" w14:textId="77777777" w:rsidR="00405A85" w:rsidRPr="006643D7" w:rsidRDefault="00405A85" w:rsidP="00856A89">
      <w:pPr>
        <w:ind w:left="432"/>
      </w:pPr>
      <w:r w:rsidRPr="006643D7">
        <w:t>[</w:t>
      </w:r>
      <w:r w:rsidR="00856A89" w:rsidRPr="006643D7">
        <w:t>Define risks for testing and mitigation plan for all risks defined</w:t>
      </w:r>
      <w:r w:rsidRPr="006643D7">
        <w:t>]</w:t>
      </w:r>
    </w:p>
    <w:tbl>
      <w:tblPr>
        <w:tblW w:w="9090" w:type="dxa"/>
        <w:tblInd w:w="55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250"/>
        <w:gridCol w:w="2430"/>
        <w:gridCol w:w="2610"/>
        <w:gridCol w:w="1800"/>
      </w:tblGrid>
      <w:tr w:rsidR="00B55DB7" w:rsidRPr="006643D7" w14:paraId="3F78B4F0" w14:textId="77777777" w:rsidTr="00B55DB7">
        <w:trPr>
          <w:trHeight w:val="297"/>
          <w:tblHeader/>
        </w:trPr>
        <w:tc>
          <w:tcPr>
            <w:tcW w:w="2250" w:type="dxa"/>
            <w:tcBorders>
              <w:top w:val="nil"/>
              <w:left w:val="nil"/>
              <w:bottom w:val="nil"/>
              <w:right w:val="single" w:sz="4" w:space="0" w:color="FFFFFF"/>
            </w:tcBorders>
            <w:shd w:val="clear" w:color="auto" w:fill="002776"/>
            <w:vAlign w:val="center"/>
          </w:tcPr>
          <w:p w14:paraId="6E5E9304" w14:textId="77777777" w:rsidR="00B55DB7" w:rsidRPr="006643D7" w:rsidRDefault="00B55DB7" w:rsidP="00B3198E">
            <w:pPr>
              <w:pStyle w:val="Tablehead1"/>
              <w:rPr>
                <w:rFonts w:ascii="Arial" w:hAnsi="Arial" w:cs="Arial"/>
              </w:rPr>
            </w:pPr>
            <w:r w:rsidRPr="006643D7">
              <w:rPr>
                <w:rFonts w:ascii="Arial" w:hAnsi="Arial" w:cs="Arial"/>
              </w:rPr>
              <w:t>Test Phase</w:t>
            </w:r>
          </w:p>
        </w:tc>
        <w:tc>
          <w:tcPr>
            <w:tcW w:w="2430" w:type="dxa"/>
            <w:tcBorders>
              <w:top w:val="nil"/>
              <w:left w:val="single" w:sz="4" w:space="0" w:color="FFFFFF"/>
              <w:bottom w:val="nil"/>
              <w:right w:val="single" w:sz="4" w:space="0" w:color="FFFFFF"/>
            </w:tcBorders>
            <w:shd w:val="clear" w:color="auto" w:fill="002776"/>
            <w:vAlign w:val="center"/>
          </w:tcPr>
          <w:p w14:paraId="3D3B0527" w14:textId="77777777" w:rsidR="00B55DB7" w:rsidRPr="006643D7" w:rsidRDefault="00B55DB7" w:rsidP="00B3198E">
            <w:pPr>
              <w:pStyle w:val="Tablehead1"/>
              <w:rPr>
                <w:rFonts w:ascii="Arial" w:hAnsi="Arial" w:cs="Arial"/>
              </w:rPr>
            </w:pPr>
            <w:r w:rsidRPr="006643D7">
              <w:rPr>
                <w:rFonts w:ascii="Arial" w:hAnsi="Arial" w:cs="Arial"/>
              </w:rPr>
              <w:t>Risk</w:t>
            </w:r>
          </w:p>
        </w:tc>
        <w:tc>
          <w:tcPr>
            <w:tcW w:w="2610" w:type="dxa"/>
            <w:tcBorders>
              <w:top w:val="nil"/>
              <w:left w:val="single" w:sz="4" w:space="0" w:color="FFFFFF"/>
              <w:bottom w:val="nil"/>
              <w:right w:val="single" w:sz="4" w:space="0" w:color="FFFFFF"/>
            </w:tcBorders>
            <w:shd w:val="clear" w:color="auto" w:fill="002776"/>
            <w:vAlign w:val="center"/>
          </w:tcPr>
          <w:p w14:paraId="1C417705" w14:textId="77777777" w:rsidR="00B55DB7" w:rsidRPr="006643D7" w:rsidRDefault="00B55DB7" w:rsidP="00B3198E">
            <w:pPr>
              <w:pStyle w:val="Tablehead1"/>
              <w:rPr>
                <w:rFonts w:ascii="Arial" w:hAnsi="Arial" w:cs="Arial"/>
              </w:rPr>
            </w:pPr>
            <w:r w:rsidRPr="006643D7">
              <w:rPr>
                <w:rFonts w:ascii="Arial" w:hAnsi="Arial" w:cs="Arial"/>
              </w:rPr>
              <w:t>Mitigation</w:t>
            </w:r>
          </w:p>
        </w:tc>
        <w:tc>
          <w:tcPr>
            <w:tcW w:w="1800" w:type="dxa"/>
            <w:tcBorders>
              <w:top w:val="nil"/>
              <w:left w:val="single" w:sz="4" w:space="0" w:color="FFFFFF"/>
              <w:bottom w:val="nil"/>
              <w:right w:val="single" w:sz="4" w:space="0" w:color="FFFFFF"/>
            </w:tcBorders>
            <w:shd w:val="clear" w:color="auto" w:fill="002776"/>
            <w:vAlign w:val="center"/>
          </w:tcPr>
          <w:p w14:paraId="167FCA18" w14:textId="77777777" w:rsidR="00B55DB7" w:rsidRPr="006643D7" w:rsidRDefault="00B55DB7" w:rsidP="00B3198E">
            <w:pPr>
              <w:pStyle w:val="Tablehead1"/>
              <w:rPr>
                <w:rFonts w:ascii="Arial" w:hAnsi="Arial" w:cs="Arial"/>
              </w:rPr>
            </w:pPr>
            <w:r w:rsidRPr="006643D7">
              <w:rPr>
                <w:rFonts w:ascii="Arial" w:hAnsi="Arial" w:cs="Arial"/>
              </w:rPr>
              <w:t>PIC</w:t>
            </w:r>
          </w:p>
        </w:tc>
      </w:tr>
      <w:tr w:rsidR="00B55DB7" w:rsidRPr="006643D7" w14:paraId="4BF736B0" w14:textId="77777777" w:rsidTr="00B55DB7">
        <w:trPr>
          <w:trHeight w:val="356"/>
        </w:trPr>
        <w:tc>
          <w:tcPr>
            <w:tcW w:w="2250" w:type="dxa"/>
            <w:tcBorders>
              <w:top w:val="nil"/>
            </w:tcBorders>
          </w:tcPr>
          <w:p w14:paraId="14C23A33" w14:textId="77777777" w:rsidR="00B55DB7" w:rsidRPr="006643D7" w:rsidRDefault="00B55DB7" w:rsidP="00B3198E">
            <w:pPr>
              <w:pStyle w:val="Instructions"/>
              <w:rPr>
                <w:rFonts w:cs="Arial"/>
                <w:sz w:val="18"/>
              </w:rPr>
            </w:pPr>
            <w:r w:rsidRPr="006643D7">
              <w:rPr>
                <w:rFonts w:cs="Arial"/>
                <w:sz w:val="18"/>
              </w:rPr>
              <w:t>&lt;Test Phase, where the identified risk will likely to occur&gt;</w:t>
            </w:r>
          </w:p>
        </w:tc>
        <w:tc>
          <w:tcPr>
            <w:tcW w:w="2430" w:type="dxa"/>
            <w:tcBorders>
              <w:top w:val="nil"/>
            </w:tcBorders>
          </w:tcPr>
          <w:p w14:paraId="7A3F764A" w14:textId="77777777" w:rsidR="00B55DB7" w:rsidRPr="006643D7" w:rsidRDefault="00B55DB7" w:rsidP="00B3198E">
            <w:pPr>
              <w:pStyle w:val="Instructions"/>
              <w:rPr>
                <w:rFonts w:cs="Arial"/>
                <w:sz w:val="18"/>
                <w:szCs w:val="24"/>
              </w:rPr>
            </w:pPr>
            <w:r w:rsidRPr="006643D7">
              <w:rPr>
                <w:rFonts w:cs="Arial"/>
                <w:sz w:val="18"/>
              </w:rPr>
              <w:t>&lt;The identified risk&gt;</w:t>
            </w:r>
          </w:p>
        </w:tc>
        <w:tc>
          <w:tcPr>
            <w:tcW w:w="2610" w:type="dxa"/>
            <w:tcBorders>
              <w:top w:val="nil"/>
            </w:tcBorders>
          </w:tcPr>
          <w:p w14:paraId="6FA9E4D3" w14:textId="77777777" w:rsidR="00B55DB7" w:rsidRPr="006643D7" w:rsidRDefault="00B55DB7" w:rsidP="00B3198E">
            <w:pPr>
              <w:pStyle w:val="Instructions"/>
              <w:rPr>
                <w:rFonts w:cs="Arial"/>
                <w:sz w:val="18"/>
                <w:szCs w:val="24"/>
              </w:rPr>
            </w:pPr>
            <w:r w:rsidRPr="006643D7">
              <w:rPr>
                <w:rFonts w:cs="Arial"/>
                <w:sz w:val="18"/>
              </w:rPr>
              <w:t>&lt;Detail the resolution of the issues here, agree with the related parties and stakeholders&gt;</w:t>
            </w:r>
          </w:p>
        </w:tc>
        <w:tc>
          <w:tcPr>
            <w:tcW w:w="1800" w:type="dxa"/>
            <w:tcBorders>
              <w:top w:val="nil"/>
            </w:tcBorders>
          </w:tcPr>
          <w:p w14:paraId="63BC5AE0" w14:textId="77777777" w:rsidR="00B55DB7" w:rsidRPr="006643D7" w:rsidRDefault="00B55DB7" w:rsidP="00B3198E">
            <w:pPr>
              <w:pStyle w:val="Instructions"/>
              <w:rPr>
                <w:rFonts w:cs="Arial"/>
                <w:sz w:val="18"/>
                <w:szCs w:val="24"/>
              </w:rPr>
            </w:pPr>
            <w:r w:rsidRPr="006643D7">
              <w:rPr>
                <w:rFonts w:cs="Arial"/>
                <w:sz w:val="18"/>
              </w:rPr>
              <w:t>&lt;Name of the PIC responsible &gt;</w:t>
            </w:r>
          </w:p>
        </w:tc>
      </w:tr>
      <w:tr w:rsidR="00B55DB7" w:rsidRPr="006643D7" w14:paraId="24C9411D" w14:textId="77777777" w:rsidTr="00B55DB7">
        <w:trPr>
          <w:trHeight w:val="356"/>
        </w:trPr>
        <w:tc>
          <w:tcPr>
            <w:tcW w:w="2250" w:type="dxa"/>
          </w:tcPr>
          <w:p w14:paraId="65F9ECAE" w14:textId="77777777" w:rsidR="00B55DB7" w:rsidRPr="006643D7" w:rsidRDefault="00B55DB7" w:rsidP="00B3198E">
            <w:pPr>
              <w:pStyle w:val="Tabletext"/>
              <w:rPr>
                <w:rFonts w:cs="Arial"/>
              </w:rPr>
            </w:pPr>
          </w:p>
        </w:tc>
        <w:tc>
          <w:tcPr>
            <w:tcW w:w="2430" w:type="dxa"/>
          </w:tcPr>
          <w:p w14:paraId="3FF9BAE2" w14:textId="77777777" w:rsidR="00B55DB7" w:rsidRPr="006643D7" w:rsidRDefault="00B55DB7" w:rsidP="00B3198E">
            <w:pPr>
              <w:pStyle w:val="Tabletext"/>
              <w:rPr>
                <w:rFonts w:cs="Arial"/>
              </w:rPr>
            </w:pPr>
          </w:p>
        </w:tc>
        <w:tc>
          <w:tcPr>
            <w:tcW w:w="2610" w:type="dxa"/>
          </w:tcPr>
          <w:p w14:paraId="6A834A9D" w14:textId="77777777" w:rsidR="00B55DB7" w:rsidRPr="006643D7" w:rsidRDefault="00B55DB7" w:rsidP="00B3198E">
            <w:pPr>
              <w:pStyle w:val="Tabletext"/>
              <w:rPr>
                <w:rFonts w:cs="Arial"/>
              </w:rPr>
            </w:pPr>
          </w:p>
        </w:tc>
        <w:tc>
          <w:tcPr>
            <w:tcW w:w="1800" w:type="dxa"/>
          </w:tcPr>
          <w:p w14:paraId="49D2530F" w14:textId="77777777" w:rsidR="00B55DB7" w:rsidRPr="006643D7" w:rsidRDefault="00B55DB7" w:rsidP="00B3198E">
            <w:pPr>
              <w:pStyle w:val="Tabletext"/>
              <w:rPr>
                <w:rFonts w:cs="Arial"/>
              </w:rPr>
            </w:pPr>
          </w:p>
        </w:tc>
      </w:tr>
      <w:tr w:rsidR="00B55DB7" w:rsidRPr="006643D7" w14:paraId="4F96915A" w14:textId="77777777" w:rsidTr="00B55DB7">
        <w:trPr>
          <w:trHeight w:val="356"/>
        </w:trPr>
        <w:tc>
          <w:tcPr>
            <w:tcW w:w="2250" w:type="dxa"/>
          </w:tcPr>
          <w:p w14:paraId="57D3C722" w14:textId="77777777" w:rsidR="00B55DB7" w:rsidRPr="006643D7" w:rsidRDefault="00B55DB7" w:rsidP="00B3198E">
            <w:pPr>
              <w:pStyle w:val="Tablebullet"/>
              <w:numPr>
                <w:ilvl w:val="0"/>
                <w:numId w:val="0"/>
              </w:numPr>
              <w:rPr>
                <w:rFonts w:cs="Arial"/>
              </w:rPr>
            </w:pPr>
          </w:p>
        </w:tc>
        <w:tc>
          <w:tcPr>
            <w:tcW w:w="2430" w:type="dxa"/>
          </w:tcPr>
          <w:p w14:paraId="728B35C5" w14:textId="77777777" w:rsidR="00B55DB7" w:rsidRPr="006643D7" w:rsidRDefault="00B55DB7" w:rsidP="00B3198E">
            <w:pPr>
              <w:pStyle w:val="Tabletext"/>
              <w:rPr>
                <w:rFonts w:cs="Arial"/>
              </w:rPr>
            </w:pPr>
          </w:p>
        </w:tc>
        <w:tc>
          <w:tcPr>
            <w:tcW w:w="2610" w:type="dxa"/>
          </w:tcPr>
          <w:p w14:paraId="619ABF46" w14:textId="77777777" w:rsidR="00B55DB7" w:rsidRPr="006643D7" w:rsidRDefault="00B55DB7" w:rsidP="00B3198E">
            <w:pPr>
              <w:pStyle w:val="Tablebullet2"/>
              <w:numPr>
                <w:ilvl w:val="0"/>
                <w:numId w:val="0"/>
              </w:numPr>
              <w:rPr>
                <w:rFonts w:cs="Arial"/>
              </w:rPr>
            </w:pPr>
          </w:p>
        </w:tc>
        <w:tc>
          <w:tcPr>
            <w:tcW w:w="1800" w:type="dxa"/>
          </w:tcPr>
          <w:p w14:paraId="08A8D240" w14:textId="77777777" w:rsidR="00B55DB7" w:rsidRPr="006643D7" w:rsidRDefault="00B55DB7" w:rsidP="00B3198E">
            <w:pPr>
              <w:pStyle w:val="Tabletext"/>
              <w:rPr>
                <w:rFonts w:cs="Arial"/>
              </w:rPr>
            </w:pPr>
          </w:p>
        </w:tc>
      </w:tr>
    </w:tbl>
    <w:p w14:paraId="0C263F19" w14:textId="28F3AE61" w:rsidR="00FD2102" w:rsidRDefault="00FD2102" w:rsidP="00FD2102"/>
    <w:p w14:paraId="27757929" w14:textId="60B5DD07" w:rsidR="00FD2102" w:rsidRDefault="00FD2102" w:rsidP="00FD2102"/>
    <w:p w14:paraId="3BED4C28" w14:textId="198F629D" w:rsidR="00FD2102" w:rsidRDefault="00FD2102" w:rsidP="00FD2102"/>
    <w:p w14:paraId="2CC6F0D6" w14:textId="67120660" w:rsidR="00FD2102" w:rsidRDefault="00FD2102" w:rsidP="00FD2102"/>
    <w:p w14:paraId="209AF36D" w14:textId="77777777" w:rsidR="00FD2102" w:rsidRDefault="00FD2102" w:rsidP="00FD2102"/>
    <w:p w14:paraId="354207D6" w14:textId="58388A80" w:rsidR="00904D09" w:rsidRPr="006643D7" w:rsidRDefault="003B2943" w:rsidP="00904D09">
      <w:pPr>
        <w:pStyle w:val="Heading1"/>
      </w:pPr>
      <w:r w:rsidRPr="006643D7">
        <w:lastRenderedPageBreak/>
        <w:t xml:space="preserve">Testing </w:t>
      </w:r>
      <w:r w:rsidR="00AE41A4" w:rsidRPr="006643D7">
        <w:t>Scenario</w:t>
      </w:r>
    </w:p>
    <w:p w14:paraId="15A31347" w14:textId="0C421D45" w:rsidR="00D840E3" w:rsidRPr="006643D7" w:rsidRDefault="006B6862" w:rsidP="004C4E57">
      <w:pPr>
        <w:pStyle w:val="Heading2"/>
      </w:pPr>
      <w:r w:rsidRPr="006643D7">
        <w:t>Test Plan</w:t>
      </w:r>
      <w:r w:rsidR="00A5047E" w:rsidRPr="006643D7">
        <w:t xml:space="preserve"> </w:t>
      </w:r>
      <w:r w:rsidR="00C95B58" w:rsidRPr="006643D7">
        <w:t xml:space="preserve"> </w:t>
      </w:r>
    </w:p>
    <w:tbl>
      <w:tblPr>
        <w:tblStyle w:val="TableGrid0"/>
        <w:tblW w:w="9492" w:type="dxa"/>
        <w:tblInd w:w="6" w:type="dxa"/>
        <w:tblCellMar>
          <w:top w:w="0" w:type="dxa"/>
          <w:left w:w="0" w:type="dxa"/>
          <w:bottom w:w="0" w:type="dxa"/>
          <w:right w:w="17" w:type="dxa"/>
        </w:tblCellMar>
        <w:tblLook w:val="04A0" w:firstRow="1" w:lastRow="0" w:firstColumn="1" w:lastColumn="0" w:noHBand="0" w:noVBand="1"/>
      </w:tblPr>
      <w:tblGrid>
        <w:gridCol w:w="725"/>
        <w:gridCol w:w="1963"/>
        <w:gridCol w:w="2836"/>
        <w:gridCol w:w="828"/>
        <w:gridCol w:w="3140"/>
      </w:tblGrid>
      <w:tr w:rsidR="004A5455" w14:paraId="78B3ADBA" w14:textId="77777777" w:rsidTr="004A5455">
        <w:trPr>
          <w:trHeight w:val="704"/>
        </w:trPr>
        <w:tc>
          <w:tcPr>
            <w:tcW w:w="725" w:type="dxa"/>
            <w:tcBorders>
              <w:top w:val="single" w:sz="4" w:space="0" w:color="000000"/>
              <w:left w:val="single" w:sz="4" w:space="0" w:color="000000"/>
              <w:bottom w:val="single" w:sz="4" w:space="0" w:color="000000"/>
              <w:right w:val="single" w:sz="4" w:space="0" w:color="000000"/>
            </w:tcBorders>
            <w:shd w:val="clear" w:color="auto" w:fill="92CDDC"/>
            <w:vAlign w:val="center"/>
          </w:tcPr>
          <w:p w14:paraId="3E8DDB72" w14:textId="77777777" w:rsidR="004A5455" w:rsidRDefault="004A5455" w:rsidP="00691911">
            <w:pPr>
              <w:ind w:left="14"/>
              <w:jc w:val="center"/>
            </w:pPr>
            <w:r>
              <w:rPr>
                <w:rFonts w:eastAsia="Arial"/>
                <w:b/>
              </w:rPr>
              <w:t xml:space="preserve">No. </w:t>
            </w:r>
          </w:p>
        </w:tc>
        <w:tc>
          <w:tcPr>
            <w:tcW w:w="1963" w:type="dxa"/>
            <w:tcBorders>
              <w:top w:val="single" w:sz="4" w:space="0" w:color="000000"/>
              <w:left w:val="single" w:sz="4" w:space="0" w:color="000000"/>
              <w:bottom w:val="single" w:sz="4" w:space="0" w:color="000000"/>
              <w:right w:val="single" w:sz="4" w:space="0" w:color="000000"/>
            </w:tcBorders>
            <w:shd w:val="clear" w:color="auto" w:fill="92CDDC"/>
          </w:tcPr>
          <w:p w14:paraId="63288452" w14:textId="77777777" w:rsidR="004A5455" w:rsidRDefault="004A5455" w:rsidP="00691911">
            <w:pPr>
              <w:ind w:left="110" w:right="39"/>
              <w:jc w:val="center"/>
            </w:pPr>
            <w:r>
              <w:rPr>
                <w:rFonts w:eastAsia="Arial"/>
                <w:b/>
              </w:rPr>
              <w:t xml:space="preserve">Skenario/Use Case </w:t>
            </w:r>
          </w:p>
        </w:tc>
        <w:tc>
          <w:tcPr>
            <w:tcW w:w="2836" w:type="dxa"/>
            <w:tcBorders>
              <w:top w:val="single" w:sz="4" w:space="0" w:color="000000"/>
              <w:left w:val="single" w:sz="4" w:space="0" w:color="000000"/>
              <w:bottom w:val="single" w:sz="4" w:space="0" w:color="000000"/>
              <w:right w:val="single" w:sz="4" w:space="0" w:color="000000"/>
            </w:tcBorders>
            <w:shd w:val="clear" w:color="auto" w:fill="92CDDC"/>
            <w:vAlign w:val="center"/>
          </w:tcPr>
          <w:p w14:paraId="24692AD0" w14:textId="77777777" w:rsidR="004A5455" w:rsidRDefault="004A5455" w:rsidP="00691911">
            <w:pPr>
              <w:ind w:left="8"/>
              <w:jc w:val="center"/>
            </w:pPr>
            <w:r>
              <w:rPr>
                <w:rFonts w:eastAsia="Arial"/>
                <w:b/>
              </w:rPr>
              <w:t xml:space="preserve">Test Case </w:t>
            </w:r>
          </w:p>
        </w:tc>
        <w:tc>
          <w:tcPr>
            <w:tcW w:w="828" w:type="dxa"/>
            <w:tcBorders>
              <w:top w:val="single" w:sz="4" w:space="0" w:color="000000"/>
              <w:left w:val="single" w:sz="4" w:space="0" w:color="000000"/>
              <w:bottom w:val="single" w:sz="4" w:space="0" w:color="000000"/>
              <w:right w:val="nil"/>
            </w:tcBorders>
            <w:shd w:val="clear" w:color="auto" w:fill="92CDDC"/>
          </w:tcPr>
          <w:p w14:paraId="719C2C0D" w14:textId="77777777" w:rsidR="004A5455" w:rsidRDefault="004A5455" w:rsidP="00691911">
            <w:pPr>
              <w:spacing w:after="160"/>
            </w:pPr>
          </w:p>
        </w:tc>
        <w:tc>
          <w:tcPr>
            <w:tcW w:w="3140" w:type="dxa"/>
            <w:tcBorders>
              <w:top w:val="single" w:sz="4" w:space="0" w:color="000000"/>
              <w:left w:val="nil"/>
              <w:bottom w:val="single" w:sz="4" w:space="0" w:color="000000"/>
              <w:right w:val="single" w:sz="4" w:space="0" w:color="000000"/>
            </w:tcBorders>
            <w:shd w:val="clear" w:color="auto" w:fill="92CDDC"/>
            <w:vAlign w:val="center"/>
          </w:tcPr>
          <w:p w14:paraId="0F52DB4C" w14:textId="77777777" w:rsidR="004A5455" w:rsidRDefault="004A5455" w:rsidP="00691911">
            <w:pPr>
              <w:ind w:left="94"/>
            </w:pPr>
            <w:r>
              <w:rPr>
                <w:rFonts w:eastAsia="Arial"/>
                <w:b/>
              </w:rPr>
              <w:t xml:space="preserve">Hasil yang diharapkan </w:t>
            </w:r>
          </w:p>
        </w:tc>
      </w:tr>
      <w:tr w:rsidR="004A5455" w14:paraId="2A2C7D5E" w14:textId="77777777" w:rsidTr="004A5455">
        <w:trPr>
          <w:trHeight w:val="707"/>
        </w:trPr>
        <w:tc>
          <w:tcPr>
            <w:tcW w:w="725" w:type="dxa"/>
            <w:tcBorders>
              <w:top w:val="single" w:sz="4" w:space="0" w:color="000000"/>
              <w:left w:val="single" w:sz="4" w:space="0" w:color="000000"/>
              <w:bottom w:val="single" w:sz="4" w:space="0" w:color="000000"/>
              <w:right w:val="single" w:sz="4" w:space="0" w:color="000000"/>
            </w:tcBorders>
            <w:vAlign w:val="center"/>
          </w:tcPr>
          <w:p w14:paraId="201C9E7A" w14:textId="77777777" w:rsidR="004A5455" w:rsidRDefault="004A5455" w:rsidP="00691911">
            <w:pPr>
              <w:ind w:left="107"/>
            </w:pPr>
            <w:r>
              <w:rPr>
                <w:sz w:val="18"/>
              </w:rPr>
              <w:t xml:space="preserve">TC-01 </w:t>
            </w:r>
          </w:p>
        </w:tc>
        <w:tc>
          <w:tcPr>
            <w:tcW w:w="1963" w:type="dxa"/>
            <w:tcBorders>
              <w:top w:val="single" w:sz="4" w:space="0" w:color="000000"/>
              <w:left w:val="single" w:sz="4" w:space="0" w:color="000000"/>
              <w:bottom w:val="single" w:sz="4" w:space="0" w:color="000000"/>
              <w:right w:val="single" w:sz="4" w:space="0" w:color="000000"/>
            </w:tcBorders>
            <w:vAlign w:val="center"/>
          </w:tcPr>
          <w:p w14:paraId="04F86300" w14:textId="77777777" w:rsidR="004A5455" w:rsidRDefault="004A5455" w:rsidP="00691911">
            <w:pPr>
              <w:ind w:left="108"/>
            </w:pPr>
            <w:r>
              <w:rPr>
                <w:sz w:val="18"/>
              </w:rPr>
              <w:t xml:space="preserve">Data Front Liner </w:t>
            </w:r>
          </w:p>
        </w:tc>
        <w:tc>
          <w:tcPr>
            <w:tcW w:w="2836" w:type="dxa"/>
            <w:tcBorders>
              <w:top w:val="single" w:sz="4" w:space="0" w:color="000000"/>
              <w:left w:val="single" w:sz="4" w:space="0" w:color="000000"/>
              <w:bottom w:val="single" w:sz="4" w:space="0" w:color="000000"/>
              <w:right w:val="single" w:sz="4" w:space="0" w:color="000000"/>
            </w:tcBorders>
            <w:vAlign w:val="center"/>
          </w:tcPr>
          <w:p w14:paraId="47FA9EB6" w14:textId="77777777" w:rsidR="004A5455" w:rsidRDefault="004A5455" w:rsidP="00691911">
            <w:pPr>
              <w:spacing w:after="34"/>
              <w:ind w:left="107"/>
            </w:pPr>
            <w:r>
              <w:rPr>
                <w:sz w:val="18"/>
              </w:rPr>
              <w:t xml:space="preserve">Normal – Syncnz DB SAPM to </w:t>
            </w:r>
          </w:p>
          <w:p w14:paraId="74A7904B" w14:textId="77777777" w:rsidR="004A5455" w:rsidRDefault="004A5455" w:rsidP="00691911">
            <w:pPr>
              <w:ind w:left="107"/>
            </w:pPr>
            <w:r>
              <w:rPr>
                <w:sz w:val="18"/>
              </w:rPr>
              <w:t xml:space="preserve">DB Digisales data Front Liner  </w:t>
            </w:r>
          </w:p>
        </w:tc>
        <w:tc>
          <w:tcPr>
            <w:tcW w:w="828" w:type="dxa"/>
            <w:tcBorders>
              <w:top w:val="single" w:sz="4" w:space="0" w:color="000000"/>
              <w:left w:val="single" w:sz="4" w:space="0" w:color="000000"/>
              <w:bottom w:val="single" w:sz="4" w:space="0" w:color="000000"/>
              <w:right w:val="nil"/>
            </w:tcBorders>
          </w:tcPr>
          <w:p w14:paraId="5B5787D4" w14:textId="77777777" w:rsidR="004A5455" w:rsidRDefault="004A5455" w:rsidP="00691911">
            <w:pPr>
              <w:spacing w:after="160"/>
            </w:pPr>
          </w:p>
        </w:tc>
        <w:tc>
          <w:tcPr>
            <w:tcW w:w="3140" w:type="dxa"/>
            <w:tcBorders>
              <w:top w:val="single" w:sz="4" w:space="0" w:color="000000"/>
              <w:left w:val="nil"/>
              <w:bottom w:val="single" w:sz="4" w:space="0" w:color="000000"/>
              <w:right w:val="single" w:sz="4" w:space="0" w:color="000000"/>
            </w:tcBorders>
          </w:tcPr>
          <w:p w14:paraId="4802B026" w14:textId="77777777" w:rsidR="004A5455" w:rsidRDefault="004A5455" w:rsidP="00691911">
            <w:r>
              <w:rPr>
                <w:sz w:val="18"/>
              </w:rPr>
              <w:t xml:space="preserve">Berhasil melakuakn syncrnz &amp; data sesuai  </w:t>
            </w:r>
          </w:p>
        </w:tc>
      </w:tr>
      <w:tr w:rsidR="004A5455" w14:paraId="30D70B2E" w14:textId="77777777" w:rsidTr="004A5455">
        <w:trPr>
          <w:trHeight w:val="1226"/>
        </w:trPr>
        <w:tc>
          <w:tcPr>
            <w:tcW w:w="725" w:type="dxa"/>
            <w:tcBorders>
              <w:top w:val="single" w:sz="4" w:space="0" w:color="000000"/>
              <w:left w:val="single" w:sz="4" w:space="0" w:color="000000"/>
              <w:bottom w:val="single" w:sz="4" w:space="0" w:color="000000"/>
              <w:right w:val="single" w:sz="4" w:space="0" w:color="000000"/>
            </w:tcBorders>
            <w:vAlign w:val="center"/>
          </w:tcPr>
          <w:p w14:paraId="07D257A4" w14:textId="77777777" w:rsidR="004A5455" w:rsidRDefault="004A5455" w:rsidP="00691911">
            <w:pPr>
              <w:ind w:left="107"/>
            </w:pPr>
            <w:r>
              <w:rPr>
                <w:sz w:val="18"/>
              </w:rPr>
              <w:t xml:space="preserve">TC-02 </w:t>
            </w:r>
          </w:p>
        </w:tc>
        <w:tc>
          <w:tcPr>
            <w:tcW w:w="1963" w:type="dxa"/>
            <w:tcBorders>
              <w:top w:val="single" w:sz="4" w:space="0" w:color="000000"/>
              <w:left w:val="single" w:sz="4" w:space="0" w:color="000000"/>
              <w:bottom w:val="single" w:sz="4" w:space="0" w:color="000000"/>
              <w:right w:val="single" w:sz="4" w:space="0" w:color="000000"/>
            </w:tcBorders>
            <w:vAlign w:val="center"/>
          </w:tcPr>
          <w:p w14:paraId="2B78F5E9" w14:textId="77777777" w:rsidR="004A5455" w:rsidRDefault="004A5455" w:rsidP="00691911">
            <w:pPr>
              <w:ind w:left="108"/>
            </w:pPr>
            <w:r>
              <w:rPr>
                <w:sz w:val="18"/>
              </w:rPr>
              <w:t xml:space="preserve">Penambahan Role </w:t>
            </w:r>
          </w:p>
        </w:tc>
        <w:tc>
          <w:tcPr>
            <w:tcW w:w="2836" w:type="dxa"/>
            <w:tcBorders>
              <w:top w:val="single" w:sz="4" w:space="0" w:color="000000"/>
              <w:left w:val="single" w:sz="4" w:space="0" w:color="000000"/>
              <w:bottom w:val="single" w:sz="4" w:space="0" w:color="000000"/>
              <w:right w:val="single" w:sz="4" w:space="0" w:color="000000"/>
            </w:tcBorders>
            <w:vAlign w:val="center"/>
          </w:tcPr>
          <w:p w14:paraId="5A7EC27C" w14:textId="77777777" w:rsidR="004A5455" w:rsidRDefault="004A5455" w:rsidP="00691911">
            <w:pPr>
              <w:ind w:left="107" w:right="71"/>
            </w:pPr>
            <w:r>
              <w:rPr>
                <w:sz w:val="18"/>
              </w:rPr>
              <w:t xml:space="preserve">Normal - </w:t>
            </w:r>
            <w:r>
              <w:t xml:space="preserve"> </w:t>
            </w:r>
            <w:r>
              <w:rPr>
                <w:sz w:val="18"/>
              </w:rPr>
              <w:t xml:space="preserve">Penambahan role Customer Service akan diterapkan pada beberapa fitur di DigiSales Portal </w:t>
            </w:r>
          </w:p>
        </w:tc>
        <w:tc>
          <w:tcPr>
            <w:tcW w:w="828" w:type="dxa"/>
            <w:tcBorders>
              <w:top w:val="single" w:sz="4" w:space="0" w:color="000000"/>
              <w:left w:val="single" w:sz="4" w:space="0" w:color="000000"/>
              <w:bottom w:val="single" w:sz="4" w:space="0" w:color="000000"/>
              <w:right w:val="nil"/>
            </w:tcBorders>
            <w:vAlign w:val="center"/>
          </w:tcPr>
          <w:p w14:paraId="4BF7FCE4" w14:textId="77777777" w:rsidR="004A5455" w:rsidRDefault="004A5455" w:rsidP="00691911">
            <w:pPr>
              <w:spacing w:line="243" w:lineRule="auto"/>
              <w:ind w:left="427" w:right="170"/>
              <w:jc w:val="center"/>
            </w:pPr>
            <w:r>
              <w:rPr>
                <w:rFonts w:ascii="Segoe UI Symbol" w:eastAsia="Segoe UI Symbol" w:hAnsi="Segoe UI Symbol" w:cs="Segoe UI Symbol"/>
                <w:sz w:val="18"/>
              </w:rPr>
              <w:t>•</w:t>
            </w:r>
            <w:r>
              <w:rPr>
                <w:sz w:val="18"/>
              </w:rPr>
              <w:t xml:space="preserve"> </w:t>
            </w:r>
            <w:r>
              <w:rPr>
                <w:rFonts w:ascii="Segoe UI Symbol" w:eastAsia="Segoe UI Symbol" w:hAnsi="Segoe UI Symbol" w:cs="Segoe UI Symbol"/>
                <w:sz w:val="18"/>
              </w:rPr>
              <w:t>•</w:t>
            </w:r>
            <w:r>
              <w:rPr>
                <w:sz w:val="18"/>
              </w:rPr>
              <w:t xml:space="preserve"> </w:t>
            </w:r>
          </w:p>
          <w:p w14:paraId="03AD9B9C"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tc>
        <w:tc>
          <w:tcPr>
            <w:tcW w:w="3140" w:type="dxa"/>
            <w:tcBorders>
              <w:top w:val="single" w:sz="4" w:space="0" w:color="000000"/>
              <w:left w:val="nil"/>
              <w:bottom w:val="single" w:sz="4" w:space="0" w:color="000000"/>
              <w:right w:val="single" w:sz="4" w:space="0" w:color="000000"/>
            </w:tcBorders>
            <w:vAlign w:val="center"/>
          </w:tcPr>
          <w:p w14:paraId="36376EEA" w14:textId="77777777" w:rsidR="004A5455" w:rsidRDefault="004A5455" w:rsidP="00691911">
            <w:r>
              <w:rPr>
                <w:sz w:val="18"/>
              </w:rPr>
              <w:t xml:space="preserve">Report Staging Activity  </w:t>
            </w:r>
          </w:p>
          <w:p w14:paraId="07A6C62D" w14:textId="77777777" w:rsidR="004A5455" w:rsidRDefault="004A5455" w:rsidP="00691911">
            <w:r>
              <w:rPr>
                <w:sz w:val="18"/>
              </w:rPr>
              <w:t xml:space="preserve">Report Staging History </w:t>
            </w:r>
          </w:p>
          <w:p w14:paraId="240D648C" w14:textId="77777777" w:rsidR="004A5455" w:rsidRDefault="004A5455" w:rsidP="00691911">
            <w:r>
              <w:rPr>
                <w:sz w:val="18"/>
              </w:rPr>
              <w:t xml:space="preserve">Report Monitoring Data Leads </w:t>
            </w:r>
          </w:p>
        </w:tc>
      </w:tr>
      <w:tr w:rsidR="004A5455" w14:paraId="3F859D63" w14:textId="77777777" w:rsidTr="004A5455">
        <w:trPr>
          <w:trHeight w:val="1224"/>
        </w:trPr>
        <w:tc>
          <w:tcPr>
            <w:tcW w:w="725" w:type="dxa"/>
            <w:tcBorders>
              <w:top w:val="single" w:sz="4" w:space="0" w:color="000000"/>
              <w:left w:val="single" w:sz="4" w:space="0" w:color="000000"/>
              <w:bottom w:val="single" w:sz="4" w:space="0" w:color="000000"/>
              <w:right w:val="single" w:sz="4" w:space="0" w:color="000000"/>
            </w:tcBorders>
            <w:vAlign w:val="center"/>
          </w:tcPr>
          <w:p w14:paraId="44D49FA7" w14:textId="77777777" w:rsidR="004A5455" w:rsidRDefault="004A5455" w:rsidP="00691911">
            <w:pPr>
              <w:ind w:left="107"/>
            </w:pPr>
            <w:r>
              <w:rPr>
                <w:sz w:val="18"/>
              </w:rPr>
              <w:t xml:space="preserve">TC-03 </w:t>
            </w:r>
          </w:p>
        </w:tc>
        <w:tc>
          <w:tcPr>
            <w:tcW w:w="1963" w:type="dxa"/>
            <w:tcBorders>
              <w:top w:val="single" w:sz="4" w:space="0" w:color="000000"/>
              <w:left w:val="single" w:sz="4" w:space="0" w:color="000000"/>
              <w:bottom w:val="single" w:sz="4" w:space="0" w:color="000000"/>
              <w:right w:val="single" w:sz="4" w:space="0" w:color="000000"/>
            </w:tcBorders>
            <w:vAlign w:val="center"/>
          </w:tcPr>
          <w:p w14:paraId="2BFDAF7F" w14:textId="77777777" w:rsidR="004A5455" w:rsidRDefault="004A5455" w:rsidP="00691911">
            <w:pPr>
              <w:ind w:left="108"/>
            </w:pPr>
            <w:r>
              <w:rPr>
                <w:sz w:val="18"/>
              </w:rPr>
              <w:t xml:space="preserve">Penambahan Role </w:t>
            </w:r>
          </w:p>
        </w:tc>
        <w:tc>
          <w:tcPr>
            <w:tcW w:w="2836" w:type="dxa"/>
            <w:tcBorders>
              <w:top w:val="single" w:sz="4" w:space="0" w:color="000000"/>
              <w:left w:val="single" w:sz="4" w:space="0" w:color="000000"/>
              <w:bottom w:val="single" w:sz="4" w:space="0" w:color="000000"/>
              <w:right w:val="single" w:sz="4" w:space="0" w:color="000000"/>
            </w:tcBorders>
            <w:vAlign w:val="center"/>
          </w:tcPr>
          <w:p w14:paraId="3E426F35" w14:textId="77777777" w:rsidR="004A5455" w:rsidRDefault="004A5455" w:rsidP="00691911">
            <w:pPr>
              <w:ind w:left="107" w:right="71"/>
            </w:pPr>
            <w:r>
              <w:rPr>
                <w:sz w:val="18"/>
              </w:rPr>
              <w:t xml:space="preserve">Normal - </w:t>
            </w:r>
            <w:r>
              <w:t xml:space="preserve"> </w:t>
            </w:r>
            <w:r>
              <w:rPr>
                <w:sz w:val="18"/>
              </w:rPr>
              <w:t xml:space="preserve">Penambahan role Customer Service akan diterapkan pada beberapa fitur di DigiSales Mobile </w:t>
            </w:r>
          </w:p>
        </w:tc>
        <w:tc>
          <w:tcPr>
            <w:tcW w:w="828" w:type="dxa"/>
            <w:tcBorders>
              <w:top w:val="single" w:sz="4" w:space="0" w:color="000000"/>
              <w:left w:val="single" w:sz="4" w:space="0" w:color="000000"/>
              <w:bottom w:val="single" w:sz="4" w:space="0" w:color="000000"/>
              <w:right w:val="nil"/>
            </w:tcBorders>
            <w:vAlign w:val="center"/>
          </w:tcPr>
          <w:p w14:paraId="15B11674"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p w14:paraId="45B71D95"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tc>
        <w:tc>
          <w:tcPr>
            <w:tcW w:w="3140" w:type="dxa"/>
            <w:tcBorders>
              <w:top w:val="single" w:sz="4" w:space="0" w:color="000000"/>
              <w:left w:val="nil"/>
              <w:bottom w:val="single" w:sz="4" w:space="0" w:color="000000"/>
              <w:right w:val="single" w:sz="4" w:space="0" w:color="000000"/>
            </w:tcBorders>
            <w:vAlign w:val="center"/>
          </w:tcPr>
          <w:p w14:paraId="1CF6B4DF" w14:textId="77777777" w:rsidR="004A5455" w:rsidRDefault="004A5455" w:rsidP="00691911">
            <w:pPr>
              <w:ind w:right="950"/>
            </w:pPr>
            <w:r>
              <w:rPr>
                <w:sz w:val="18"/>
              </w:rPr>
              <w:t xml:space="preserve">Customer Profiling Pipeline Staging </w:t>
            </w:r>
          </w:p>
        </w:tc>
      </w:tr>
      <w:tr w:rsidR="004A5455" w14:paraId="1C65B120" w14:textId="77777777" w:rsidTr="004A5455">
        <w:trPr>
          <w:trHeight w:val="927"/>
        </w:trPr>
        <w:tc>
          <w:tcPr>
            <w:tcW w:w="725" w:type="dxa"/>
            <w:tcBorders>
              <w:top w:val="single" w:sz="4" w:space="0" w:color="000000"/>
              <w:left w:val="single" w:sz="4" w:space="0" w:color="000000"/>
              <w:bottom w:val="nil"/>
              <w:right w:val="single" w:sz="4" w:space="0" w:color="000000"/>
            </w:tcBorders>
            <w:vAlign w:val="bottom"/>
          </w:tcPr>
          <w:p w14:paraId="03F3B8A8" w14:textId="77777777" w:rsidR="004A5455" w:rsidRDefault="004A5455" w:rsidP="00691911">
            <w:pPr>
              <w:ind w:left="107"/>
            </w:pPr>
            <w:r>
              <w:rPr>
                <w:sz w:val="18"/>
              </w:rPr>
              <w:t xml:space="preserve">TC-04 </w:t>
            </w:r>
          </w:p>
        </w:tc>
        <w:tc>
          <w:tcPr>
            <w:tcW w:w="1963" w:type="dxa"/>
            <w:tcBorders>
              <w:top w:val="single" w:sz="4" w:space="0" w:color="000000"/>
              <w:left w:val="single" w:sz="4" w:space="0" w:color="000000"/>
              <w:bottom w:val="nil"/>
              <w:right w:val="single" w:sz="4" w:space="0" w:color="000000"/>
            </w:tcBorders>
            <w:vAlign w:val="bottom"/>
          </w:tcPr>
          <w:p w14:paraId="37FFC8C4" w14:textId="77777777" w:rsidR="004A5455" w:rsidRDefault="004A5455" w:rsidP="00691911">
            <w:pPr>
              <w:spacing w:after="36"/>
              <w:ind w:left="108"/>
            </w:pPr>
            <w:r>
              <w:rPr>
                <w:sz w:val="18"/>
              </w:rPr>
              <w:t xml:space="preserve">Fitur pada Customer </w:t>
            </w:r>
          </w:p>
          <w:p w14:paraId="6AC5E8D5" w14:textId="77777777" w:rsidR="004A5455" w:rsidRDefault="004A5455" w:rsidP="00691911">
            <w:pPr>
              <w:ind w:left="108"/>
            </w:pPr>
            <w:r>
              <w:rPr>
                <w:sz w:val="18"/>
              </w:rPr>
              <w:t xml:space="preserve">Service </w:t>
            </w:r>
          </w:p>
        </w:tc>
        <w:tc>
          <w:tcPr>
            <w:tcW w:w="2836" w:type="dxa"/>
            <w:tcBorders>
              <w:top w:val="single" w:sz="4" w:space="0" w:color="000000"/>
              <w:left w:val="single" w:sz="4" w:space="0" w:color="000000"/>
              <w:bottom w:val="nil"/>
              <w:right w:val="single" w:sz="4" w:space="0" w:color="000000"/>
            </w:tcBorders>
            <w:vAlign w:val="bottom"/>
          </w:tcPr>
          <w:p w14:paraId="45822738" w14:textId="77777777" w:rsidR="004A5455" w:rsidRDefault="004A5455" w:rsidP="00691911">
            <w:pPr>
              <w:spacing w:after="13"/>
              <w:ind w:left="107"/>
            </w:pPr>
            <w:r>
              <w:rPr>
                <w:sz w:val="18"/>
              </w:rPr>
              <w:t xml:space="preserve">Normal - </w:t>
            </w:r>
            <w:r>
              <w:t xml:space="preserve"> </w:t>
            </w:r>
            <w:r>
              <w:rPr>
                <w:sz w:val="18"/>
              </w:rPr>
              <w:t xml:space="preserve">Penyesuaian </w:t>
            </w:r>
          </w:p>
          <w:p w14:paraId="2D27624A" w14:textId="77777777" w:rsidR="004A5455" w:rsidRDefault="004A5455" w:rsidP="00691911">
            <w:pPr>
              <w:ind w:left="107"/>
            </w:pPr>
            <w:r>
              <w:rPr>
                <w:sz w:val="18"/>
              </w:rPr>
              <w:t xml:space="preserve">Customer Profiling </w:t>
            </w:r>
          </w:p>
        </w:tc>
        <w:tc>
          <w:tcPr>
            <w:tcW w:w="828" w:type="dxa"/>
            <w:tcBorders>
              <w:top w:val="single" w:sz="4" w:space="0" w:color="000000"/>
              <w:left w:val="single" w:sz="4" w:space="0" w:color="000000"/>
              <w:bottom w:val="nil"/>
              <w:right w:val="nil"/>
            </w:tcBorders>
          </w:tcPr>
          <w:p w14:paraId="5AF28DA5"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tc>
        <w:tc>
          <w:tcPr>
            <w:tcW w:w="3140" w:type="dxa"/>
            <w:tcBorders>
              <w:top w:val="single" w:sz="4" w:space="0" w:color="000000"/>
              <w:left w:val="nil"/>
              <w:bottom w:val="nil"/>
              <w:right w:val="single" w:sz="4" w:space="0" w:color="000000"/>
            </w:tcBorders>
          </w:tcPr>
          <w:p w14:paraId="2630C7D6" w14:textId="77777777" w:rsidR="004A5455" w:rsidRDefault="004A5455" w:rsidP="00691911">
            <w:pPr>
              <w:spacing w:line="241" w:lineRule="auto"/>
              <w:ind w:right="45"/>
            </w:pPr>
            <w:r>
              <w:rPr>
                <w:sz w:val="18"/>
              </w:rPr>
              <w:t xml:space="preserve">Modul Customer Profiling sesuai dengan existing namun fungsi “Add To Flagging” tidak dibutuhkan </w:t>
            </w:r>
          </w:p>
          <w:p w14:paraId="386F2EDD" w14:textId="77777777" w:rsidR="004A5455" w:rsidRDefault="004A5455" w:rsidP="00691911">
            <w:r>
              <w:rPr>
                <w:sz w:val="18"/>
              </w:rPr>
              <w:t xml:space="preserve">(Disable) </w:t>
            </w:r>
          </w:p>
        </w:tc>
      </w:tr>
      <w:tr w:rsidR="004A5455" w14:paraId="79765AF4" w14:textId="77777777" w:rsidTr="004A5455">
        <w:trPr>
          <w:trHeight w:val="469"/>
        </w:trPr>
        <w:tc>
          <w:tcPr>
            <w:tcW w:w="725" w:type="dxa"/>
            <w:tcBorders>
              <w:top w:val="nil"/>
              <w:left w:val="single" w:sz="4" w:space="0" w:color="000000"/>
              <w:bottom w:val="single" w:sz="4" w:space="0" w:color="000000"/>
              <w:right w:val="single" w:sz="4" w:space="0" w:color="000000"/>
            </w:tcBorders>
          </w:tcPr>
          <w:p w14:paraId="0448CE21" w14:textId="77777777" w:rsidR="004A5455" w:rsidRDefault="004A5455" w:rsidP="00691911">
            <w:pPr>
              <w:spacing w:after="160"/>
            </w:pPr>
          </w:p>
        </w:tc>
        <w:tc>
          <w:tcPr>
            <w:tcW w:w="1963" w:type="dxa"/>
            <w:tcBorders>
              <w:top w:val="nil"/>
              <w:left w:val="single" w:sz="4" w:space="0" w:color="000000"/>
              <w:bottom w:val="single" w:sz="4" w:space="0" w:color="000000"/>
              <w:right w:val="single" w:sz="4" w:space="0" w:color="000000"/>
            </w:tcBorders>
          </w:tcPr>
          <w:p w14:paraId="78186F9F" w14:textId="77777777" w:rsidR="004A5455" w:rsidRDefault="004A5455" w:rsidP="00691911">
            <w:pPr>
              <w:spacing w:after="160"/>
            </w:pPr>
          </w:p>
        </w:tc>
        <w:tc>
          <w:tcPr>
            <w:tcW w:w="2836" w:type="dxa"/>
            <w:tcBorders>
              <w:top w:val="nil"/>
              <w:left w:val="single" w:sz="4" w:space="0" w:color="000000"/>
              <w:bottom w:val="single" w:sz="4" w:space="0" w:color="000000"/>
              <w:right w:val="single" w:sz="4" w:space="0" w:color="000000"/>
            </w:tcBorders>
          </w:tcPr>
          <w:p w14:paraId="5C7F2A56" w14:textId="77777777" w:rsidR="004A5455" w:rsidRDefault="004A5455" w:rsidP="00691911">
            <w:pPr>
              <w:spacing w:after="160"/>
            </w:pPr>
          </w:p>
        </w:tc>
        <w:tc>
          <w:tcPr>
            <w:tcW w:w="828" w:type="dxa"/>
            <w:tcBorders>
              <w:top w:val="nil"/>
              <w:left w:val="single" w:sz="4" w:space="0" w:color="000000"/>
              <w:bottom w:val="single" w:sz="4" w:space="0" w:color="000000"/>
              <w:right w:val="nil"/>
            </w:tcBorders>
          </w:tcPr>
          <w:p w14:paraId="1587FD96"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tc>
        <w:tc>
          <w:tcPr>
            <w:tcW w:w="3140" w:type="dxa"/>
            <w:tcBorders>
              <w:top w:val="nil"/>
              <w:left w:val="nil"/>
              <w:bottom w:val="single" w:sz="4" w:space="0" w:color="000000"/>
              <w:right w:val="single" w:sz="4" w:space="0" w:color="000000"/>
            </w:tcBorders>
          </w:tcPr>
          <w:p w14:paraId="1D181CE4" w14:textId="77777777" w:rsidR="004A5455" w:rsidRDefault="004A5455" w:rsidP="00691911">
            <w:r>
              <w:rPr>
                <w:sz w:val="18"/>
              </w:rPr>
              <w:t xml:space="preserve">Berhasil melakukan Customer </w:t>
            </w:r>
          </w:p>
          <w:p w14:paraId="41190F8D" w14:textId="77777777" w:rsidR="004A5455" w:rsidRDefault="004A5455" w:rsidP="00691911">
            <w:r>
              <w:rPr>
                <w:sz w:val="18"/>
              </w:rPr>
              <w:t xml:space="preserve">Profiling </w:t>
            </w:r>
          </w:p>
        </w:tc>
      </w:tr>
      <w:tr w:rsidR="004A5455" w14:paraId="287F5632" w14:textId="77777777" w:rsidTr="004A5455">
        <w:trPr>
          <w:trHeight w:val="763"/>
        </w:trPr>
        <w:tc>
          <w:tcPr>
            <w:tcW w:w="725" w:type="dxa"/>
            <w:tcBorders>
              <w:top w:val="single" w:sz="4" w:space="0" w:color="000000"/>
              <w:left w:val="single" w:sz="4" w:space="0" w:color="000000"/>
              <w:bottom w:val="single" w:sz="4" w:space="0" w:color="000000"/>
              <w:right w:val="single" w:sz="4" w:space="0" w:color="000000"/>
            </w:tcBorders>
            <w:vAlign w:val="center"/>
          </w:tcPr>
          <w:p w14:paraId="4C8C2E76" w14:textId="77777777" w:rsidR="004A5455" w:rsidRDefault="004A5455" w:rsidP="00691911">
            <w:pPr>
              <w:ind w:left="107"/>
            </w:pPr>
            <w:r>
              <w:rPr>
                <w:sz w:val="18"/>
              </w:rPr>
              <w:t xml:space="preserve">TC-05 </w:t>
            </w:r>
          </w:p>
        </w:tc>
        <w:tc>
          <w:tcPr>
            <w:tcW w:w="1963" w:type="dxa"/>
            <w:tcBorders>
              <w:top w:val="single" w:sz="4" w:space="0" w:color="000000"/>
              <w:left w:val="single" w:sz="4" w:space="0" w:color="000000"/>
              <w:bottom w:val="single" w:sz="4" w:space="0" w:color="000000"/>
              <w:right w:val="single" w:sz="4" w:space="0" w:color="000000"/>
            </w:tcBorders>
            <w:vAlign w:val="center"/>
          </w:tcPr>
          <w:p w14:paraId="38DF4D65" w14:textId="77777777" w:rsidR="004A5455" w:rsidRDefault="004A5455" w:rsidP="00691911">
            <w:pPr>
              <w:spacing w:after="36"/>
              <w:ind w:left="108"/>
            </w:pPr>
            <w:r>
              <w:rPr>
                <w:sz w:val="18"/>
              </w:rPr>
              <w:t xml:space="preserve">Fitur pada Customer </w:t>
            </w:r>
          </w:p>
          <w:p w14:paraId="69A8DE13" w14:textId="77777777" w:rsidR="004A5455" w:rsidRDefault="004A5455" w:rsidP="00691911">
            <w:pPr>
              <w:ind w:left="108"/>
            </w:pPr>
            <w:r>
              <w:rPr>
                <w:sz w:val="18"/>
              </w:rPr>
              <w:t xml:space="preserve">Service </w:t>
            </w:r>
          </w:p>
        </w:tc>
        <w:tc>
          <w:tcPr>
            <w:tcW w:w="2836" w:type="dxa"/>
            <w:tcBorders>
              <w:top w:val="single" w:sz="4" w:space="0" w:color="000000"/>
              <w:left w:val="single" w:sz="4" w:space="0" w:color="000000"/>
              <w:bottom w:val="single" w:sz="4" w:space="0" w:color="000000"/>
              <w:right w:val="single" w:sz="4" w:space="0" w:color="000000"/>
            </w:tcBorders>
            <w:vAlign w:val="center"/>
          </w:tcPr>
          <w:p w14:paraId="0E5C7C8F" w14:textId="77777777" w:rsidR="004A5455" w:rsidRDefault="004A5455" w:rsidP="00691911">
            <w:pPr>
              <w:spacing w:after="13"/>
              <w:ind w:left="107"/>
            </w:pPr>
            <w:r>
              <w:rPr>
                <w:sz w:val="18"/>
              </w:rPr>
              <w:t xml:space="preserve">Normal - </w:t>
            </w:r>
            <w:r>
              <w:t xml:space="preserve"> </w:t>
            </w:r>
            <w:r>
              <w:rPr>
                <w:sz w:val="18"/>
              </w:rPr>
              <w:t xml:space="preserve">Penyesuaian Report </w:t>
            </w:r>
          </w:p>
          <w:p w14:paraId="0D2344E2" w14:textId="77777777" w:rsidR="004A5455" w:rsidRDefault="004A5455" w:rsidP="00691911">
            <w:pPr>
              <w:ind w:left="107"/>
            </w:pPr>
            <w:r>
              <w:rPr>
                <w:sz w:val="18"/>
              </w:rPr>
              <w:t xml:space="preserve">Staging History </w:t>
            </w:r>
          </w:p>
        </w:tc>
        <w:tc>
          <w:tcPr>
            <w:tcW w:w="828" w:type="dxa"/>
            <w:tcBorders>
              <w:top w:val="single" w:sz="4" w:space="0" w:color="000000"/>
              <w:left w:val="single" w:sz="4" w:space="0" w:color="000000"/>
              <w:bottom w:val="single" w:sz="4" w:space="0" w:color="000000"/>
              <w:right w:val="nil"/>
            </w:tcBorders>
          </w:tcPr>
          <w:p w14:paraId="1D1637CB"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tc>
        <w:tc>
          <w:tcPr>
            <w:tcW w:w="3140" w:type="dxa"/>
            <w:tcBorders>
              <w:top w:val="single" w:sz="4" w:space="0" w:color="000000"/>
              <w:left w:val="nil"/>
              <w:bottom w:val="single" w:sz="4" w:space="0" w:color="000000"/>
              <w:right w:val="single" w:sz="4" w:space="0" w:color="000000"/>
            </w:tcBorders>
          </w:tcPr>
          <w:p w14:paraId="7867283B" w14:textId="77777777" w:rsidR="004A5455" w:rsidRDefault="004A5455" w:rsidP="00691911">
            <w:pPr>
              <w:ind w:right="91"/>
            </w:pPr>
            <w:r>
              <w:rPr>
                <w:sz w:val="18"/>
              </w:rPr>
              <w:t xml:space="preserve">Field NPP akan terisi secara otomatis oleh system berdasarkan user login Customer Service tersebut. </w:t>
            </w:r>
          </w:p>
        </w:tc>
      </w:tr>
      <w:tr w:rsidR="004A5455" w14:paraId="74D478E6" w14:textId="77777777" w:rsidTr="004A5455">
        <w:trPr>
          <w:trHeight w:val="1201"/>
        </w:trPr>
        <w:tc>
          <w:tcPr>
            <w:tcW w:w="725" w:type="dxa"/>
            <w:tcBorders>
              <w:top w:val="single" w:sz="4" w:space="0" w:color="000000"/>
              <w:left w:val="single" w:sz="4" w:space="0" w:color="000000"/>
              <w:bottom w:val="single" w:sz="4" w:space="0" w:color="000000"/>
              <w:right w:val="single" w:sz="4" w:space="0" w:color="000000"/>
            </w:tcBorders>
            <w:vAlign w:val="center"/>
          </w:tcPr>
          <w:p w14:paraId="381A9242" w14:textId="77777777" w:rsidR="004A5455" w:rsidRDefault="004A5455" w:rsidP="00691911">
            <w:pPr>
              <w:ind w:left="107"/>
            </w:pPr>
            <w:r>
              <w:rPr>
                <w:sz w:val="18"/>
              </w:rPr>
              <w:t xml:space="preserve">TC-06 </w:t>
            </w:r>
          </w:p>
        </w:tc>
        <w:tc>
          <w:tcPr>
            <w:tcW w:w="1963" w:type="dxa"/>
            <w:tcBorders>
              <w:top w:val="single" w:sz="4" w:space="0" w:color="000000"/>
              <w:left w:val="single" w:sz="4" w:space="0" w:color="000000"/>
              <w:bottom w:val="single" w:sz="4" w:space="0" w:color="000000"/>
              <w:right w:val="single" w:sz="4" w:space="0" w:color="000000"/>
            </w:tcBorders>
            <w:vAlign w:val="center"/>
          </w:tcPr>
          <w:p w14:paraId="6E69BC80" w14:textId="77777777" w:rsidR="004A5455" w:rsidRDefault="004A5455" w:rsidP="00691911">
            <w:pPr>
              <w:spacing w:after="36"/>
              <w:ind w:left="108"/>
            </w:pPr>
            <w:r>
              <w:rPr>
                <w:sz w:val="18"/>
              </w:rPr>
              <w:t xml:space="preserve">Fitur pada Customer </w:t>
            </w:r>
          </w:p>
          <w:p w14:paraId="69716220" w14:textId="77777777" w:rsidR="004A5455" w:rsidRDefault="004A5455" w:rsidP="00691911">
            <w:pPr>
              <w:ind w:left="108"/>
            </w:pPr>
            <w:r>
              <w:rPr>
                <w:sz w:val="18"/>
              </w:rPr>
              <w:t xml:space="preserve">Service </w:t>
            </w:r>
          </w:p>
        </w:tc>
        <w:tc>
          <w:tcPr>
            <w:tcW w:w="2836" w:type="dxa"/>
            <w:tcBorders>
              <w:top w:val="single" w:sz="4" w:space="0" w:color="000000"/>
              <w:left w:val="single" w:sz="4" w:space="0" w:color="000000"/>
              <w:bottom w:val="single" w:sz="4" w:space="0" w:color="000000"/>
              <w:right w:val="single" w:sz="4" w:space="0" w:color="000000"/>
            </w:tcBorders>
            <w:vAlign w:val="center"/>
          </w:tcPr>
          <w:p w14:paraId="3DCE478F" w14:textId="77777777" w:rsidR="004A5455" w:rsidRDefault="004A5455" w:rsidP="00691911">
            <w:pPr>
              <w:spacing w:after="156"/>
              <w:ind w:left="107"/>
            </w:pPr>
            <w:r>
              <w:rPr>
                <w:sz w:val="18"/>
              </w:rPr>
              <w:t xml:space="preserve">Normal -  Report Staging Activity  </w:t>
            </w:r>
          </w:p>
          <w:p w14:paraId="2D9BFBF0" w14:textId="77777777" w:rsidR="004A5455" w:rsidRDefault="004A5455" w:rsidP="00691911">
            <w:pPr>
              <w:ind w:left="107"/>
            </w:pPr>
            <w:r>
              <w:rPr>
                <w:sz w:val="18"/>
              </w:rPr>
              <w:t xml:space="preserve"> </w:t>
            </w:r>
          </w:p>
        </w:tc>
        <w:tc>
          <w:tcPr>
            <w:tcW w:w="828" w:type="dxa"/>
            <w:tcBorders>
              <w:top w:val="single" w:sz="4" w:space="0" w:color="000000"/>
              <w:left w:val="single" w:sz="4" w:space="0" w:color="000000"/>
              <w:bottom w:val="single" w:sz="4" w:space="0" w:color="000000"/>
              <w:right w:val="nil"/>
            </w:tcBorders>
          </w:tcPr>
          <w:p w14:paraId="541CE880" w14:textId="77777777" w:rsidR="004A5455" w:rsidRDefault="004A5455" w:rsidP="00691911">
            <w:pPr>
              <w:spacing w:after="209" w:line="243" w:lineRule="auto"/>
              <w:ind w:left="427" w:right="170"/>
              <w:jc w:val="center"/>
            </w:pPr>
            <w:r>
              <w:rPr>
                <w:rFonts w:ascii="Segoe UI Symbol" w:eastAsia="Segoe UI Symbol" w:hAnsi="Segoe UI Symbol" w:cs="Segoe UI Symbol"/>
                <w:sz w:val="18"/>
              </w:rPr>
              <w:t>•</w:t>
            </w:r>
            <w:r>
              <w:rPr>
                <w:sz w:val="18"/>
              </w:rPr>
              <w:t xml:space="preserve"> </w:t>
            </w:r>
            <w:r>
              <w:rPr>
                <w:rFonts w:ascii="Segoe UI Symbol" w:eastAsia="Segoe UI Symbol" w:hAnsi="Segoe UI Symbol" w:cs="Segoe UI Symbol"/>
                <w:sz w:val="18"/>
              </w:rPr>
              <w:t>•</w:t>
            </w:r>
            <w:r>
              <w:rPr>
                <w:sz w:val="18"/>
              </w:rPr>
              <w:t xml:space="preserve"> </w:t>
            </w:r>
          </w:p>
          <w:p w14:paraId="741046D2" w14:textId="77777777" w:rsidR="004A5455" w:rsidRDefault="004A5455" w:rsidP="00691911">
            <w:pPr>
              <w:ind w:left="208"/>
              <w:jc w:val="center"/>
            </w:pPr>
            <w:r>
              <w:rPr>
                <w:rFonts w:ascii="Segoe UI Symbol" w:eastAsia="Segoe UI Symbol" w:hAnsi="Segoe UI Symbol" w:cs="Segoe UI Symbol"/>
                <w:sz w:val="18"/>
              </w:rPr>
              <w:t>•</w:t>
            </w:r>
            <w:r>
              <w:rPr>
                <w:sz w:val="18"/>
              </w:rPr>
              <w:t xml:space="preserve"> </w:t>
            </w:r>
          </w:p>
        </w:tc>
        <w:tc>
          <w:tcPr>
            <w:tcW w:w="3140" w:type="dxa"/>
            <w:tcBorders>
              <w:top w:val="single" w:sz="4" w:space="0" w:color="000000"/>
              <w:left w:val="nil"/>
              <w:bottom w:val="single" w:sz="4" w:space="0" w:color="000000"/>
              <w:right w:val="single" w:sz="4" w:space="0" w:color="000000"/>
            </w:tcBorders>
          </w:tcPr>
          <w:p w14:paraId="2F79DBB4" w14:textId="77777777" w:rsidR="004A5455" w:rsidRDefault="004A5455" w:rsidP="00691911">
            <w:r>
              <w:rPr>
                <w:sz w:val="18"/>
              </w:rPr>
              <w:t xml:space="preserve">Berhasil melakukan searching  </w:t>
            </w:r>
          </w:p>
          <w:p w14:paraId="70EE5424" w14:textId="77777777" w:rsidR="004A5455" w:rsidRDefault="004A5455" w:rsidP="00691911">
            <w:pPr>
              <w:spacing w:after="15" w:line="239" w:lineRule="auto"/>
            </w:pPr>
            <w:r>
              <w:rPr>
                <w:sz w:val="18"/>
              </w:rPr>
              <w:t xml:space="preserve">Berhasil menampilkan data sesuai data yang di searching </w:t>
            </w:r>
          </w:p>
          <w:p w14:paraId="021EDB6C" w14:textId="77777777" w:rsidR="004A5455" w:rsidRDefault="004A5455" w:rsidP="00691911">
            <w:r>
              <w:rPr>
                <w:sz w:val="18"/>
              </w:rPr>
              <w:t xml:space="preserve">Berhasil melakukan download dengan data yang sama </w:t>
            </w:r>
          </w:p>
        </w:tc>
      </w:tr>
      <w:tr w:rsidR="004A5455" w14:paraId="2ED79255" w14:textId="77777777" w:rsidTr="004A5455">
        <w:trPr>
          <w:trHeight w:val="1961"/>
        </w:trPr>
        <w:tc>
          <w:tcPr>
            <w:tcW w:w="725" w:type="dxa"/>
            <w:tcBorders>
              <w:top w:val="single" w:sz="4" w:space="0" w:color="000000"/>
              <w:left w:val="single" w:sz="4" w:space="0" w:color="000000"/>
              <w:bottom w:val="single" w:sz="4" w:space="0" w:color="000000"/>
              <w:right w:val="single" w:sz="4" w:space="0" w:color="000000"/>
            </w:tcBorders>
            <w:vAlign w:val="center"/>
          </w:tcPr>
          <w:p w14:paraId="162F1861" w14:textId="77777777" w:rsidR="004A5455" w:rsidRDefault="004A5455" w:rsidP="00691911">
            <w:pPr>
              <w:ind w:left="107"/>
            </w:pPr>
            <w:r>
              <w:rPr>
                <w:sz w:val="18"/>
              </w:rPr>
              <w:t xml:space="preserve">TC-07 </w:t>
            </w:r>
          </w:p>
        </w:tc>
        <w:tc>
          <w:tcPr>
            <w:tcW w:w="1963" w:type="dxa"/>
            <w:tcBorders>
              <w:top w:val="single" w:sz="4" w:space="0" w:color="000000"/>
              <w:left w:val="single" w:sz="4" w:space="0" w:color="000000"/>
              <w:bottom w:val="single" w:sz="4" w:space="0" w:color="000000"/>
              <w:right w:val="single" w:sz="4" w:space="0" w:color="000000"/>
            </w:tcBorders>
            <w:vAlign w:val="center"/>
          </w:tcPr>
          <w:p w14:paraId="27C6FF5B" w14:textId="77777777" w:rsidR="004A5455" w:rsidRDefault="004A5455" w:rsidP="00691911">
            <w:pPr>
              <w:spacing w:after="33"/>
              <w:ind w:left="108"/>
            </w:pPr>
            <w:r>
              <w:rPr>
                <w:sz w:val="18"/>
              </w:rPr>
              <w:t xml:space="preserve">Fitur pada Customer </w:t>
            </w:r>
          </w:p>
          <w:p w14:paraId="183F0FCA" w14:textId="77777777" w:rsidR="004A5455" w:rsidRDefault="004A5455" w:rsidP="00691911">
            <w:pPr>
              <w:ind w:left="108"/>
            </w:pPr>
            <w:r>
              <w:rPr>
                <w:sz w:val="18"/>
              </w:rPr>
              <w:t xml:space="preserve">Service </w:t>
            </w:r>
          </w:p>
        </w:tc>
        <w:tc>
          <w:tcPr>
            <w:tcW w:w="2836" w:type="dxa"/>
            <w:tcBorders>
              <w:top w:val="single" w:sz="4" w:space="0" w:color="000000"/>
              <w:left w:val="single" w:sz="4" w:space="0" w:color="000000"/>
              <w:bottom w:val="single" w:sz="4" w:space="0" w:color="000000"/>
              <w:right w:val="single" w:sz="4" w:space="0" w:color="000000"/>
            </w:tcBorders>
            <w:vAlign w:val="center"/>
          </w:tcPr>
          <w:p w14:paraId="464D8808" w14:textId="77777777" w:rsidR="004A5455" w:rsidRDefault="004A5455" w:rsidP="00691911">
            <w:pPr>
              <w:spacing w:after="156"/>
              <w:ind w:left="107"/>
            </w:pPr>
            <w:r>
              <w:rPr>
                <w:sz w:val="18"/>
              </w:rPr>
              <w:t xml:space="preserve">Normal -  Report Staging History </w:t>
            </w:r>
          </w:p>
          <w:p w14:paraId="276877F8" w14:textId="77777777" w:rsidR="004A5455" w:rsidRDefault="004A5455" w:rsidP="00691911">
            <w:pPr>
              <w:ind w:left="107"/>
            </w:pPr>
            <w:r>
              <w:rPr>
                <w:sz w:val="18"/>
              </w:rPr>
              <w:t xml:space="preserve"> </w:t>
            </w:r>
          </w:p>
        </w:tc>
        <w:tc>
          <w:tcPr>
            <w:tcW w:w="828" w:type="dxa"/>
            <w:tcBorders>
              <w:top w:val="single" w:sz="4" w:space="0" w:color="000000"/>
              <w:left w:val="single" w:sz="4" w:space="0" w:color="000000"/>
              <w:bottom w:val="single" w:sz="4" w:space="0" w:color="000000"/>
              <w:right w:val="nil"/>
            </w:tcBorders>
            <w:vAlign w:val="center"/>
          </w:tcPr>
          <w:p w14:paraId="6DCF2F7F" w14:textId="77777777" w:rsidR="004A5455" w:rsidRDefault="004A5455" w:rsidP="00691911">
            <w:pPr>
              <w:spacing w:after="204" w:line="246" w:lineRule="auto"/>
              <w:ind w:left="427" w:right="170"/>
              <w:jc w:val="center"/>
            </w:pPr>
            <w:r>
              <w:rPr>
                <w:rFonts w:ascii="Segoe UI Symbol" w:eastAsia="Segoe UI Symbol" w:hAnsi="Segoe UI Symbol" w:cs="Segoe UI Symbol"/>
                <w:sz w:val="18"/>
              </w:rPr>
              <w:t>•</w:t>
            </w:r>
            <w:r>
              <w:rPr>
                <w:sz w:val="18"/>
              </w:rPr>
              <w:t xml:space="preserve"> </w:t>
            </w:r>
            <w:r>
              <w:rPr>
                <w:rFonts w:ascii="Segoe UI Symbol" w:eastAsia="Segoe UI Symbol" w:hAnsi="Segoe UI Symbol" w:cs="Segoe UI Symbol"/>
                <w:sz w:val="18"/>
              </w:rPr>
              <w:t>•</w:t>
            </w:r>
            <w:r>
              <w:rPr>
                <w:sz w:val="18"/>
              </w:rPr>
              <w:t xml:space="preserve"> </w:t>
            </w:r>
          </w:p>
          <w:p w14:paraId="405E0323" w14:textId="77777777" w:rsidR="004A5455" w:rsidRDefault="004A5455" w:rsidP="00691911">
            <w:pPr>
              <w:spacing w:after="277"/>
              <w:ind w:left="208"/>
              <w:jc w:val="center"/>
            </w:pPr>
            <w:r>
              <w:rPr>
                <w:rFonts w:ascii="Segoe UI Symbol" w:eastAsia="Segoe UI Symbol" w:hAnsi="Segoe UI Symbol" w:cs="Segoe UI Symbol"/>
                <w:sz w:val="18"/>
              </w:rPr>
              <w:t>•</w:t>
            </w:r>
            <w:r>
              <w:rPr>
                <w:sz w:val="18"/>
              </w:rPr>
              <w:t xml:space="preserve"> </w:t>
            </w:r>
          </w:p>
          <w:p w14:paraId="71AB340C" w14:textId="77777777" w:rsidR="004A5455" w:rsidRDefault="004A5455" w:rsidP="00691911">
            <w:pPr>
              <w:spacing w:after="156"/>
              <w:ind w:left="108"/>
            </w:pPr>
            <w:r>
              <w:rPr>
                <w:sz w:val="18"/>
              </w:rPr>
              <w:t xml:space="preserve"> </w:t>
            </w:r>
          </w:p>
          <w:p w14:paraId="4FF8A47F" w14:textId="77777777" w:rsidR="004A5455" w:rsidRDefault="004A5455" w:rsidP="00691911">
            <w:pPr>
              <w:ind w:left="108"/>
            </w:pPr>
            <w:r>
              <w:rPr>
                <w:sz w:val="18"/>
              </w:rPr>
              <w:t xml:space="preserve"> </w:t>
            </w:r>
          </w:p>
        </w:tc>
        <w:tc>
          <w:tcPr>
            <w:tcW w:w="3140" w:type="dxa"/>
            <w:tcBorders>
              <w:top w:val="single" w:sz="4" w:space="0" w:color="000000"/>
              <w:left w:val="nil"/>
              <w:bottom w:val="single" w:sz="4" w:space="0" w:color="000000"/>
              <w:right w:val="single" w:sz="4" w:space="0" w:color="000000"/>
            </w:tcBorders>
          </w:tcPr>
          <w:p w14:paraId="10CB8AF5" w14:textId="77777777" w:rsidR="004A5455" w:rsidRDefault="004A5455" w:rsidP="00691911">
            <w:r>
              <w:rPr>
                <w:sz w:val="18"/>
              </w:rPr>
              <w:t xml:space="preserve">Berhasil melakukan searching  </w:t>
            </w:r>
          </w:p>
          <w:p w14:paraId="6B9EA547" w14:textId="77777777" w:rsidR="004A5455" w:rsidRDefault="004A5455" w:rsidP="00691911">
            <w:pPr>
              <w:spacing w:after="12" w:line="239" w:lineRule="auto"/>
            </w:pPr>
            <w:r>
              <w:rPr>
                <w:sz w:val="18"/>
              </w:rPr>
              <w:t xml:space="preserve">Berhasil menampilkan data sesuai data yang di searching </w:t>
            </w:r>
          </w:p>
          <w:p w14:paraId="4037918D" w14:textId="77777777" w:rsidR="004A5455" w:rsidRDefault="004A5455" w:rsidP="00691911">
            <w:r>
              <w:rPr>
                <w:sz w:val="18"/>
              </w:rPr>
              <w:t xml:space="preserve">Berhasil melakukan download dengan data yang sama </w:t>
            </w:r>
          </w:p>
        </w:tc>
      </w:tr>
    </w:tbl>
    <w:p w14:paraId="462C6039" w14:textId="77777777" w:rsidR="00E0085A" w:rsidRPr="006643D7" w:rsidRDefault="00E0085A" w:rsidP="00E0085A">
      <w:pPr>
        <w:pStyle w:val="Heading2"/>
      </w:pPr>
      <w:r w:rsidRPr="006643D7">
        <w:t>System/Integration Test Plan</w:t>
      </w:r>
    </w:p>
    <w:tbl>
      <w:tblPr>
        <w:tblStyle w:val="TableGrid"/>
        <w:tblW w:w="9016" w:type="dxa"/>
        <w:tblInd w:w="590" w:type="dxa"/>
        <w:tblLook w:val="04A0" w:firstRow="1" w:lastRow="0" w:firstColumn="1" w:lastColumn="0" w:noHBand="0" w:noVBand="1"/>
      </w:tblPr>
      <w:tblGrid>
        <w:gridCol w:w="797"/>
        <w:gridCol w:w="3242"/>
        <w:gridCol w:w="3417"/>
        <w:gridCol w:w="1560"/>
      </w:tblGrid>
      <w:tr w:rsidR="00E0085A" w:rsidRPr="006643D7" w14:paraId="758F8CC7" w14:textId="77777777" w:rsidTr="00B3198E">
        <w:trPr>
          <w:trHeight w:val="443"/>
        </w:trPr>
        <w:tc>
          <w:tcPr>
            <w:tcW w:w="797" w:type="dxa"/>
            <w:shd w:val="clear" w:color="auto" w:fill="B6DDE8" w:themeFill="accent5" w:themeFillTint="66"/>
            <w:vAlign w:val="center"/>
          </w:tcPr>
          <w:p w14:paraId="2F744419" w14:textId="77777777" w:rsidR="00E0085A" w:rsidRPr="006643D7" w:rsidRDefault="00E0085A" w:rsidP="00B3198E">
            <w:pPr>
              <w:jc w:val="center"/>
              <w:rPr>
                <w:b/>
              </w:rPr>
            </w:pPr>
            <w:r w:rsidRPr="006643D7">
              <w:rPr>
                <w:b/>
              </w:rPr>
              <w:t>No.</w:t>
            </w:r>
          </w:p>
        </w:tc>
        <w:tc>
          <w:tcPr>
            <w:tcW w:w="3242" w:type="dxa"/>
            <w:shd w:val="clear" w:color="auto" w:fill="B6DDE8" w:themeFill="accent5" w:themeFillTint="66"/>
            <w:vAlign w:val="center"/>
          </w:tcPr>
          <w:p w14:paraId="1A65414F" w14:textId="77777777" w:rsidR="00E0085A" w:rsidRPr="006643D7" w:rsidRDefault="00E0085A" w:rsidP="00B3198E">
            <w:pPr>
              <w:jc w:val="center"/>
              <w:rPr>
                <w:b/>
              </w:rPr>
            </w:pPr>
            <w:r w:rsidRPr="006643D7">
              <w:rPr>
                <w:b/>
              </w:rPr>
              <w:t>Description</w:t>
            </w:r>
          </w:p>
        </w:tc>
        <w:tc>
          <w:tcPr>
            <w:tcW w:w="3417" w:type="dxa"/>
            <w:shd w:val="clear" w:color="auto" w:fill="B6DDE8" w:themeFill="accent5" w:themeFillTint="66"/>
            <w:vAlign w:val="center"/>
          </w:tcPr>
          <w:p w14:paraId="39873F74" w14:textId="77777777" w:rsidR="00E0085A" w:rsidRPr="006643D7" w:rsidRDefault="00E0085A" w:rsidP="00B3198E">
            <w:pPr>
              <w:jc w:val="center"/>
              <w:rPr>
                <w:b/>
              </w:rPr>
            </w:pPr>
            <w:r w:rsidRPr="006643D7">
              <w:rPr>
                <w:b/>
              </w:rPr>
              <w:t>Expected Result</w:t>
            </w:r>
          </w:p>
        </w:tc>
        <w:tc>
          <w:tcPr>
            <w:tcW w:w="1560" w:type="dxa"/>
            <w:shd w:val="clear" w:color="auto" w:fill="B6DDE8" w:themeFill="accent5" w:themeFillTint="66"/>
          </w:tcPr>
          <w:p w14:paraId="149A111F" w14:textId="77777777" w:rsidR="00E0085A" w:rsidRPr="006643D7" w:rsidRDefault="00E0085A" w:rsidP="00B3198E">
            <w:pPr>
              <w:spacing w:before="120"/>
              <w:jc w:val="center"/>
              <w:rPr>
                <w:b/>
              </w:rPr>
            </w:pPr>
            <w:r w:rsidRPr="006643D7">
              <w:rPr>
                <w:b/>
              </w:rPr>
              <w:t>Criteria</w:t>
            </w:r>
          </w:p>
        </w:tc>
      </w:tr>
      <w:tr w:rsidR="00E0085A" w:rsidRPr="006643D7" w14:paraId="12742230" w14:textId="77777777" w:rsidTr="00B3198E">
        <w:tc>
          <w:tcPr>
            <w:tcW w:w="797" w:type="dxa"/>
          </w:tcPr>
          <w:p w14:paraId="1F18A92D" w14:textId="77777777" w:rsidR="00E0085A" w:rsidRPr="006643D7" w:rsidRDefault="00E0085A" w:rsidP="00B3198E">
            <w:pPr>
              <w:rPr>
                <w:sz w:val="18"/>
              </w:rPr>
            </w:pPr>
            <w:r w:rsidRPr="006643D7">
              <w:rPr>
                <w:sz w:val="18"/>
              </w:rPr>
              <w:t>TC-01</w:t>
            </w:r>
          </w:p>
        </w:tc>
        <w:tc>
          <w:tcPr>
            <w:tcW w:w="3242" w:type="dxa"/>
          </w:tcPr>
          <w:p w14:paraId="101EF8FE" w14:textId="77777777" w:rsidR="00E0085A" w:rsidRPr="006643D7" w:rsidRDefault="00E0085A" w:rsidP="00B3198E">
            <w:pPr>
              <w:rPr>
                <w:sz w:val="18"/>
              </w:rPr>
            </w:pPr>
          </w:p>
        </w:tc>
        <w:tc>
          <w:tcPr>
            <w:tcW w:w="3417" w:type="dxa"/>
          </w:tcPr>
          <w:p w14:paraId="0F42F35B" w14:textId="77777777" w:rsidR="00E0085A" w:rsidRPr="006643D7" w:rsidRDefault="00E0085A" w:rsidP="00B3198E">
            <w:pPr>
              <w:rPr>
                <w:sz w:val="18"/>
              </w:rPr>
            </w:pPr>
          </w:p>
        </w:tc>
        <w:tc>
          <w:tcPr>
            <w:tcW w:w="1560" w:type="dxa"/>
          </w:tcPr>
          <w:p w14:paraId="167E9DB0" w14:textId="77777777" w:rsidR="00E0085A" w:rsidRPr="006643D7" w:rsidRDefault="00E0085A" w:rsidP="00B3198E">
            <w:pPr>
              <w:rPr>
                <w:sz w:val="18"/>
              </w:rPr>
            </w:pPr>
            <w:r w:rsidRPr="006643D7">
              <w:rPr>
                <w:sz w:val="18"/>
              </w:rPr>
              <w:t>[Pass/Failed]</w:t>
            </w:r>
          </w:p>
        </w:tc>
      </w:tr>
      <w:tr w:rsidR="00E0085A" w:rsidRPr="006643D7" w14:paraId="38891ACE" w14:textId="77777777" w:rsidTr="00B3198E">
        <w:tc>
          <w:tcPr>
            <w:tcW w:w="797" w:type="dxa"/>
          </w:tcPr>
          <w:p w14:paraId="0C50363A" w14:textId="77777777" w:rsidR="00E0085A" w:rsidRPr="006643D7" w:rsidRDefault="00E0085A" w:rsidP="00B3198E">
            <w:pPr>
              <w:rPr>
                <w:sz w:val="18"/>
              </w:rPr>
            </w:pPr>
            <w:r w:rsidRPr="006643D7">
              <w:rPr>
                <w:sz w:val="18"/>
              </w:rPr>
              <w:t>TC-02</w:t>
            </w:r>
          </w:p>
        </w:tc>
        <w:tc>
          <w:tcPr>
            <w:tcW w:w="3242" w:type="dxa"/>
          </w:tcPr>
          <w:p w14:paraId="7C3CF7AE" w14:textId="77777777" w:rsidR="00E0085A" w:rsidRPr="006643D7" w:rsidRDefault="00E0085A" w:rsidP="00B3198E">
            <w:pPr>
              <w:rPr>
                <w:sz w:val="18"/>
              </w:rPr>
            </w:pPr>
          </w:p>
        </w:tc>
        <w:tc>
          <w:tcPr>
            <w:tcW w:w="3417" w:type="dxa"/>
          </w:tcPr>
          <w:p w14:paraId="49F6B948" w14:textId="77777777" w:rsidR="00E0085A" w:rsidRPr="006643D7" w:rsidRDefault="00E0085A" w:rsidP="00B3198E">
            <w:pPr>
              <w:rPr>
                <w:sz w:val="18"/>
              </w:rPr>
            </w:pPr>
          </w:p>
        </w:tc>
        <w:tc>
          <w:tcPr>
            <w:tcW w:w="1560" w:type="dxa"/>
          </w:tcPr>
          <w:p w14:paraId="192EEEBA" w14:textId="77777777" w:rsidR="00E0085A" w:rsidRPr="006643D7" w:rsidRDefault="00E0085A" w:rsidP="00B3198E">
            <w:pPr>
              <w:rPr>
                <w:sz w:val="18"/>
              </w:rPr>
            </w:pPr>
          </w:p>
        </w:tc>
      </w:tr>
    </w:tbl>
    <w:p w14:paraId="7ED62461" w14:textId="77777777" w:rsidR="00E0085A" w:rsidRPr="006643D7" w:rsidRDefault="00E0085A" w:rsidP="00E0085A">
      <w:pPr>
        <w:pStyle w:val="Heading2"/>
      </w:pPr>
      <w:r w:rsidRPr="006643D7">
        <w:t>User Acceptance Test Plan</w:t>
      </w:r>
    </w:p>
    <w:tbl>
      <w:tblPr>
        <w:tblStyle w:val="TableGrid"/>
        <w:tblW w:w="9016" w:type="dxa"/>
        <w:tblInd w:w="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3242"/>
        <w:gridCol w:w="3417"/>
        <w:gridCol w:w="1560"/>
      </w:tblGrid>
      <w:tr w:rsidR="00E0085A" w:rsidRPr="006643D7" w14:paraId="32DF9952" w14:textId="77777777" w:rsidTr="003409AE">
        <w:trPr>
          <w:trHeight w:val="443"/>
        </w:trPr>
        <w:tc>
          <w:tcPr>
            <w:tcW w:w="797" w:type="dxa"/>
            <w:shd w:val="clear" w:color="auto" w:fill="B6DDE8" w:themeFill="accent5" w:themeFillTint="66"/>
            <w:vAlign w:val="center"/>
          </w:tcPr>
          <w:p w14:paraId="783E8B61" w14:textId="77777777" w:rsidR="00E0085A" w:rsidRPr="006643D7" w:rsidRDefault="00E0085A" w:rsidP="00B3198E">
            <w:pPr>
              <w:jc w:val="center"/>
              <w:rPr>
                <w:b/>
              </w:rPr>
            </w:pPr>
            <w:r w:rsidRPr="006643D7">
              <w:rPr>
                <w:b/>
              </w:rPr>
              <w:t>No.</w:t>
            </w:r>
          </w:p>
        </w:tc>
        <w:tc>
          <w:tcPr>
            <w:tcW w:w="3242" w:type="dxa"/>
            <w:shd w:val="clear" w:color="auto" w:fill="B6DDE8" w:themeFill="accent5" w:themeFillTint="66"/>
            <w:vAlign w:val="center"/>
          </w:tcPr>
          <w:p w14:paraId="1276090B" w14:textId="77777777" w:rsidR="00E0085A" w:rsidRPr="006643D7" w:rsidRDefault="00E0085A" w:rsidP="00B3198E">
            <w:pPr>
              <w:jc w:val="center"/>
              <w:rPr>
                <w:b/>
              </w:rPr>
            </w:pPr>
            <w:r w:rsidRPr="006643D7">
              <w:rPr>
                <w:b/>
              </w:rPr>
              <w:t>Description</w:t>
            </w:r>
          </w:p>
        </w:tc>
        <w:tc>
          <w:tcPr>
            <w:tcW w:w="3417" w:type="dxa"/>
            <w:shd w:val="clear" w:color="auto" w:fill="B6DDE8" w:themeFill="accent5" w:themeFillTint="66"/>
            <w:vAlign w:val="center"/>
          </w:tcPr>
          <w:p w14:paraId="5545A7C3" w14:textId="77777777" w:rsidR="00E0085A" w:rsidRPr="006643D7" w:rsidRDefault="00E0085A" w:rsidP="00B3198E">
            <w:pPr>
              <w:jc w:val="center"/>
              <w:rPr>
                <w:b/>
              </w:rPr>
            </w:pPr>
            <w:r w:rsidRPr="006643D7">
              <w:rPr>
                <w:b/>
              </w:rPr>
              <w:t>Expected Result</w:t>
            </w:r>
          </w:p>
        </w:tc>
        <w:tc>
          <w:tcPr>
            <w:tcW w:w="1560" w:type="dxa"/>
            <w:shd w:val="clear" w:color="auto" w:fill="B6DDE8" w:themeFill="accent5" w:themeFillTint="66"/>
          </w:tcPr>
          <w:p w14:paraId="6C41C997" w14:textId="77777777" w:rsidR="00E0085A" w:rsidRPr="006643D7" w:rsidRDefault="00E0085A" w:rsidP="00B3198E">
            <w:pPr>
              <w:spacing w:before="120"/>
              <w:jc w:val="center"/>
              <w:rPr>
                <w:b/>
              </w:rPr>
            </w:pPr>
            <w:r w:rsidRPr="006643D7">
              <w:rPr>
                <w:b/>
              </w:rPr>
              <w:t>Criteria</w:t>
            </w:r>
          </w:p>
        </w:tc>
      </w:tr>
      <w:tr w:rsidR="00E0085A" w:rsidRPr="006643D7" w14:paraId="54461E2A" w14:textId="77777777" w:rsidTr="003409AE">
        <w:tc>
          <w:tcPr>
            <w:tcW w:w="797" w:type="dxa"/>
          </w:tcPr>
          <w:p w14:paraId="4709B52E" w14:textId="77777777" w:rsidR="00E0085A" w:rsidRPr="006643D7" w:rsidRDefault="00E0085A" w:rsidP="00B3198E">
            <w:pPr>
              <w:rPr>
                <w:sz w:val="18"/>
              </w:rPr>
            </w:pPr>
            <w:r w:rsidRPr="006643D7">
              <w:rPr>
                <w:sz w:val="18"/>
              </w:rPr>
              <w:t>TC-01</w:t>
            </w:r>
          </w:p>
        </w:tc>
        <w:tc>
          <w:tcPr>
            <w:tcW w:w="3242" w:type="dxa"/>
          </w:tcPr>
          <w:p w14:paraId="5A78901C" w14:textId="77777777" w:rsidR="00E0085A" w:rsidRPr="006643D7" w:rsidRDefault="00E0085A" w:rsidP="00B3198E">
            <w:pPr>
              <w:rPr>
                <w:sz w:val="18"/>
              </w:rPr>
            </w:pPr>
          </w:p>
        </w:tc>
        <w:tc>
          <w:tcPr>
            <w:tcW w:w="3417" w:type="dxa"/>
          </w:tcPr>
          <w:p w14:paraId="5E3D5950" w14:textId="77777777" w:rsidR="00E0085A" w:rsidRPr="006643D7" w:rsidRDefault="00E0085A" w:rsidP="00B3198E">
            <w:pPr>
              <w:rPr>
                <w:sz w:val="18"/>
              </w:rPr>
            </w:pPr>
          </w:p>
        </w:tc>
        <w:tc>
          <w:tcPr>
            <w:tcW w:w="1560" w:type="dxa"/>
          </w:tcPr>
          <w:p w14:paraId="7298356A" w14:textId="77777777" w:rsidR="00E0085A" w:rsidRPr="006643D7" w:rsidRDefault="00E0085A" w:rsidP="00B3198E">
            <w:pPr>
              <w:rPr>
                <w:sz w:val="18"/>
              </w:rPr>
            </w:pPr>
            <w:r w:rsidRPr="006643D7">
              <w:rPr>
                <w:sz w:val="18"/>
              </w:rPr>
              <w:t>[Pass/Failed]</w:t>
            </w:r>
          </w:p>
        </w:tc>
      </w:tr>
      <w:tr w:rsidR="00E0085A" w:rsidRPr="006643D7" w14:paraId="794A2CC9" w14:textId="77777777" w:rsidTr="003409AE">
        <w:tc>
          <w:tcPr>
            <w:tcW w:w="797" w:type="dxa"/>
          </w:tcPr>
          <w:p w14:paraId="21001870" w14:textId="77777777" w:rsidR="00E0085A" w:rsidRPr="006643D7" w:rsidRDefault="00E0085A" w:rsidP="00B3198E">
            <w:pPr>
              <w:rPr>
                <w:sz w:val="18"/>
              </w:rPr>
            </w:pPr>
            <w:r w:rsidRPr="006643D7">
              <w:rPr>
                <w:sz w:val="18"/>
              </w:rPr>
              <w:t>TC-02</w:t>
            </w:r>
          </w:p>
        </w:tc>
        <w:tc>
          <w:tcPr>
            <w:tcW w:w="3242" w:type="dxa"/>
          </w:tcPr>
          <w:p w14:paraId="1BB638BD" w14:textId="77777777" w:rsidR="00E0085A" w:rsidRPr="006643D7" w:rsidRDefault="00E0085A" w:rsidP="00B3198E">
            <w:pPr>
              <w:rPr>
                <w:sz w:val="18"/>
              </w:rPr>
            </w:pPr>
          </w:p>
        </w:tc>
        <w:tc>
          <w:tcPr>
            <w:tcW w:w="3417" w:type="dxa"/>
          </w:tcPr>
          <w:p w14:paraId="38AB590B" w14:textId="77777777" w:rsidR="00E0085A" w:rsidRPr="006643D7" w:rsidRDefault="00E0085A" w:rsidP="00B3198E">
            <w:pPr>
              <w:rPr>
                <w:sz w:val="18"/>
              </w:rPr>
            </w:pPr>
          </w:p>
        </w:tc>
        <w:tc>
          <w:tcPr>
            <w:tcW w:w="1560" w:type="dxa"/>
          </w:tcPr>
          <w:p w14:paraId="2083BF2F" w14:textId="77777777" w:rsidR="00E0085A" w:rsidRPr="006643D7" w:rsidRDefault="00E0085A" w:rsidP="00B3198E">
            <w:pPr>
              <w:rPr>
                <w:sz w:val="18"/>
              </w:rPr>
            </w:pPr>
          </w:p>
        </w:tc>
      </w:tr>
    </w:tbl>
    <w:p w14:paraId="2DA51C7F" w14:textId="77777777" w:rsidR="00E0085A" w:rsidRPr="006643D7" w:rsidRDefault="00E0085A" w:rsidP="0099288A">
      <w:pPr>
        <w:ind w:left="576"/>
      </w:pPr>
    </w:p>
    <w:p w14:paraId="3243092E" w14:textId="77777777" w:rsidR="0032669F" w:rsidRPr="006643D7" w:rsidRDefault="0032669F" w:rsidP="00006E03">
      <w:pPr>
        <w:pStyle w:val="Heading1"/>
      </w:pPr>
      <w:r w:rsidRPr="006643D7">
        <w:lastRenderedPageBreak/>
        <w:t>Test Execution Plan &amp; Result</w:t>
      </w:r>
    </w:p>
    <w:p w14:paraId="50C409C5" w14:textId="77777777" w:rsidR="0032669F" w:rsidRPr="006643D7" w:rsidRDefault="0032669F" w:rsidP="0032669F">
      <w:pPr>
        <w:pStyle w:val="Heading2"/>
        <w:ind w:left="540" w:hanging="540"/>
      </w:pPr>
      <w:r w:rsidRPr="006643D7">
        <w:t>Test Type</w:t>
      </w:r>
    </w:p>
    <w:p w14:paraId="0BB79F2A" w14:textId="77777777" w:rsidR="0032669F" w:rsidRPr="006643D7" w:rsidRDefault="0032669F" w:rsidP="0032669F">
      <w:pPr>
        <w:ind w:left="540"/>
        <w:jc w:val="both"/>
        <w:rPr>
          <w:i/>
        </w:rPr>
      </w:pPr>
      <w:r w:rsidRPr="006643D7">
        <w:t>[</w:t>
      </w:r>
      <w:r w:rsidRPr="006643D7">
        <w:rPr>
          <w:i/>
        </w:rPr>
        <w:t>Functional Testing, Regression Testing, Integration Testing, Compatibility Testing, Load Testing, Performance Testing, Regression Testing, etc]</w:t>
      </w:r>
    </w:p>
    <w:tbl>
      <w:tblPr>
        <w:tblStyle w:val="TableGrid"/>
        <w:tblW w:w="8910" w:type="dxa"/>
        <w:tblInd w:w="648" w:type="dxa"/>
        <w:tblLook w:val="04A0" w:firstRow="1" w:lastRow="0" w:firstColumn="1" w:lastColumn="0" w:noHBand="0" w:noVBand="1"/>
      </w:tblPr>
      <w:tblGrid>
        <w:gridCol w:w="2070"/>
        <w:gridCol w:w="6840"/>
      </w:tblGrid>
      <w:tr w:rsidR="0032669F" w:rsidRPr="006643D7" w14:paraId="040EC371" w14:textId="77777777" w:rsidTr="00B3198E">
        <w:trPr>
          <w:cantSplit/>
          <w:trHeight w:val="397"/>
          <w:tblHeader/>
        </w:trPr>
        <w:tc>
          <w:tcPr>
            <w:tcW w:w="2070" w:type="dxa"/>
            <w:shd w:val="clear" w:color="auto" w:fill="B6DDE8" w:themeFill="accent5" w:themeFillTint="66"/>
            <w:vAlign w:val="center"/>
          </w:tcPr>
          <w:p w14:paraId="1E61C482" w14:textId="77777777" w:rsidR="0032669F" w:rsidRPr="006643D7" w:rsidRDefault="0032669F" w:rsidP="00B3198E">
            <w:pPr>
              <w:jc w:val="center"/>
              <w:rPr>
                <w:b/>
              </w:rPr>
            </w:pPr>
            <w:r w:rsidRPr="006643D7">
              <w:rPr>
                <w:b/>
              </w:rPr>
              <w:t>Test Type</w:t>
            </w:r>
          </w:p>
        </w:tc>
        <w:tc>
          <w:tcPr>
            <w:tcW w:w="6840" w:type="dxa"/>
            <w:shd w:val="clear" w:color="auto" w:fill="B6DDE8" w:themeFill="accent5" w:themeFillTint="66"/>
            <w:vAlign w:val="center"/>
          </w:tcPr>
          <w:p w14:paraId="27BC762F" w14:textId="77777777" w:rsidR="0032669F" w:rsidRPr="006643D7" w:rsidRDefault="0032669F" w:rsidP="00B3198E">
            <w:pPr>
              <w:jc w:val="center"/>
              <w:rPr>
                <w:b/>
              </w:rPr>
            </w:pPr>
            <w:r w:rsidRPr="006643D7">
              <w:rPr>
                <w:b/>
              </w:rPr>
              <w:t>Description</w:t>
            </w:r>
          </w:p>
        </w:tc>
      </w:tr>
      <w:tr w:rsidR="0032669F" w:rsidRPr="006643D7" w14:paraId="28B20B97" w14:textId="77777777" w:rsidTr="00B3198E">
        <w:trPr>
          <w:cantSplit/>
        </w:trPr>
        <w:tc>
          <w:tcPr>
            <w:tcW w:w="2070" w:type="dxa"/>
            <w:vAlign w:val="center"/>
          </w:tcPr>
          <w:p w14:paraId="456C7BC6" w14:textId="77777777" w:rsidR="0032669F" w:rsidRPr="006643D7" w:rsidRDefault="0032669F" w:rsidP="00713697">
            <w:pPr>
              <w:pStyle w:val="ListParagraph"/>
              <w:numPr>
                <w:ilvl w:val="0"/>
                <w:numId w:val="2"/>
              </w:numPr>
              <w:spacing w:line="360" w:lineRule="auto"/>
              <w:ind w:left="342"/>
              <w:rPr>
                <w:sz w:val="18"/>
              </w:rPr>
            </w:pPr>
            <w:r w:rsidRPr="006643D7">
              <w:rPr>
                <w:sz w:val="18"/>
              </w:rPr>
              <w:t>Unit Test</w:t>
            </w:r>
          </w:p>
        </w:tc>
        <w:tc>
          <w:tcPr>
            <w:tcW w:w="6840" w:type="dxa"/>
          </w:tcPr>
          <w:p w14:paraId="6DD53DD5" w14:textId="77777777" w:rsidR="0032669F" w:rsidRPr="006643D7" w:rsidRDefault="0032669F" w:rsidP="00B3198E">
            <w:pPr>
              <w:spacing w:before="60" w:after="60"/>
              <w:rPr>
                <w:sz w:val="18"/>
              </w:rPr>
            </w:pPr>
            <w:r w:rsidRPr="006643D7">
              <w:rPr>
                <w:sz w:val="18"/>
              </w:rPr>
              <w:t>Unit tests ensure that each unique path of the project performs accurately to the documented specifications and contains clearly defined inputs and expected results</w:t>
            </w:r>
          </w:p>
        </w:tc>
      </w:tr>
      <w:tr w:rsidR="0032669F" w:rsidRPr="006643D7" w14:paraId="170BDC12" w14:textId="77777777" w:rsidTr="00B3198E">
        <w:trPr>
          <w:cantSplit/>
        </w:trPr>
        <w:tc>
          <w:tcPr>
            <w:tcW w:w="2070" w:type="dxa"/>
            <w:vAlign w:val="center"/>
          </w:tcPr>
          <w:p w14:paraId="51737965" w14:textId="77777777" w:rsidR="0032669F" w:rsidRPr="006643D7" w:rsidRDefault="0032669F" w:rsidP="00713697">
            <w:pPr>
              <w:pStyle w:val="ListParagraph"/>
              <w:numPr>
                <w:ilvl w:val="0"/>
                <w:numId w:val="2"/>
              </w:numPr>
              <w:spacing w:line="360" w:lineRule="auto"/>
              <w:ind w:left="360"/>
              <w:rPr>
                <w:sz w:val="18"/>
              </w:rPr>
            </w:pPr>
            <w:r w:rsidRPr="006643D7">
              <w:rPr>
                <w:sz w:val="18"/>
              </w:rPr>
              <w:t>System Test</w:t>
            </w:r>
          </w:p>
        </w:tc>
        <w:tc>
          <w:tcPr>
            <w:tcW w:w="6840" w:type="dxa"/>
          </w:tcPr>
          <w:p w14:paraId="5604F3DA" w14:textId="77777777" w:rsidR="0032669F" w:rsidRPr="006643D7" w:rsidRDefault="0032669F" w:rsidP="00B3198E">
            <w:pPr>
              <w:spacing w:before="60" w:after="60"/>
              <w:rPr>
                <w:sz w:val="18"/>
              </w:rPr>
            </w:pPr>
            <w:r w:rsidRPr="006643D7">
              <w:rPr>
                <w:sz w:val="18"/>
              </w:rPr>
              <w:t>System testing ensures that the entire integrated software system meets requirements. It tests a configuration to ensure known and predictable results. System testing is based on process descriptions and flows, emphasizing pre-driven process links and integration points</w:t>
            </w:r>
          </w:p>
        </w:tc>
      </w:tr>
      <w:tr w:rsidR="0032669F" w:rsidRPr="006643D7" w14:paraId="5A054B2B" w14:textId="77777777" w:rsidTr="00B3198E">
        <w:trPr>
          <w:cantSplit/>
        </w:trPr>
        <w:tc>
          <w:tcPr>
            <w:tcW w:w="2070" w:type="dxa"/>
            <w:vAlign w:val="center"/>
          </w:tcPr>
          <w:p w14:paraId="3D066B44" w14:textId="77777777" w:rsidR="0032669F" w:rsidRPr="006643D7" w:rsidRDefault="0032669F" w:rsidP="00713697">
            <w:pPr>
              <w:pStyle w:val="ListParagraph"/>
              <w:numPr>
                <w:ilvl w:val="0"/>
                <w:numId w:val="2"/>
              </w:numPr>
              <w:spacing w:line="360" w:lineRule="auto"/>
              <w:ind w:left="342"/>
              <w:rPr>
                <w:sz w:val="18"/>
              </w:rPr>
            </w:pPr>
            <w:r w:rsidRPr="006643D7">
              <w:rPr>
                <w:sz w:val="18"/>
              </w:rPr>
              <w:t>Integration Test</w:t>
            </w:r>
          </w:p>
        </w:tc>
        <w:tc>
          <w:tcPr>
            <w:tcW w:w="6840" w:type="dxa"/>
          </w:tcPr>
          <w:p w14:paraId="3A4DE98B" w14:textId="77777777" w:rsidR="0032669F" w:rsidRPr="006643D7" w:rsidRDefault="0032669F" w:rsidP="00B3198E">
            <w:pPr>
              <w:spacing w:before="60" w:after="60"/>
              <w:rPr>
                <w:sz w:val="18"/>
              </w:rPr>
            </w:pPr>
            <w:r w:rsidRPr="006643D7">
              <w:rPr>
                <w:sz w:val="18"/>
              </w:rPr>
              <w:t>Testing two or more modules or functions together with the intent of finding interface defects between the modules or functions</w:t>
            </w:r>
          </w:p>
        </w:tc>
      </w:tr>
      <w:tr w:rsidR="0032669F" w:rsidRPr="006643D7" w14:paraId="11C6E62E" w14:textId="77777777" w:rsidTr="00B3198E">
        <w:trPr>
          <w:cantSplit/>
        </w:trPr>
        <w:tc>
          <w:tcPr>
            <w:tcW w:w="2070" w:type="dxa"/>
            <w:vAlign w:val="center"/>
          </w:tcPr>
          <w:p w14:paraId="18218A03" w14:textId="77777777" w:rsidR="0032669F" w:rsidRPr="006643D7" w:rsidRDefault="0032669F" w:rsidP="00713697">
            <w:pPr>
              <w:pStyle w:val="ListParagraph"/>
              <w:numPr>
                <w:ilvl w:val="0"/>
                <w:numId w:val="3"/>
              </w:numPr>
              <w:spacing w:line="360" w:lineRule="auto"/>
              <w:ind w:left="342"/>
              <w:rPr>
                <w:sz w:val="18"/>
              </w:rPr>
            </w:pPr>
            <w:r w:rsidRPr="006643D7">
              <w:rPr>
                <w:sz w:val="18"/>
              </w:rPr>
              <w:t>Functional Test</w:t>
            </w:r>
          </w:p>
        </w:tc>
        <w:tc>
          <w:tcPr>
            <w:tcW w:w="6840" w:type="dxa"/>
          </w:tcPr>
          <w:p w14:paraId="59B86350" w14:textId="77777777" w:rsidR="0032669F" w:rsidRPr="006643D7" w:rsidRDefault="0032669F" w:rsidP="00B3198E">
            <w:pPr>
              <w:spacing w:before="60" w:after="60"/>
              <w:rPr>
                <w:sz w:val="18"/>
              </w:rPr>
            </w:pPr>
            <w:r w:rsidRPr="006643D7">
              <w:rPr>
                <w:sz w:val="18"/>
              </w:rPr>
              <w:t>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tc>
      </w:tr>
      <w:tr w:rsidR="0032669F" w:rsidRPr="006643D7" w14:paraId="35E63ACF" w14:textId="77777777" w:rsidTr="00B3198E">
        <w:trPr>
          <w:cantSplit/>
        </w:trPr>
        <w:tc>
          <w:tcPr>
            <w:tcW w:w="2070" w:type="dxa"/>
            <w:vAlign w:val="center"/>
          </w:tcPr>
          <w:p w14:paraId="16793EB1" w14:textId="77777777" w:rsidR="0032669F" w:rsidRPr="006643D7" w:rsidRDefault="0032669F" w:rsidP="00713697">
            <w:pPr>
              <w:pStyle w:val="ListParagraph"/>
              <w:numPr>
                <w:ilvl w:val="0"/>
                <w:numId w:val="3"/>
              </w:numPr>
              <w:spacing w:line="360" w:lineRule="auto"/>
              <w:ind w:left="342"/>
              <w:rPr>
                <w:sz w:val="18"/>
              </w:rPr>
            </w:pPr>
            <w:r w:rsidRPr="006643D7">
              <w:rPr>
                <w:sz w:val="18"/>
              </w:rPr>
              <w:t>Performance Test</w:t>
            </w:r>
          </w:p>
        </w:tc>
        <w:tc>
          <w:tcPr>
            <w:tcW w:w="6840" w:type="dxa"/>
          </w:tcPr>
          <w:p w14:paraId="4466C6D2" w14:textId="77777777" w:rsidR="0032669F" w:rsidRPr="006643D7" w:rsidRDefault="0032669F" w:rsidP="00B3198E">
            <w:pPr>
              <w:spacing w:before="60" w:after="60"/>
              <w:rPr>
                <w:sz w:val="18"/>
              </w:rPr>
            </w:pPr>
            <w:r w:rsidRPr="006643D7">
              <w:rPr>
                <w:sz w:val="18"/>
              </w:rPr>
              <w:t>Testing with the intent of determining how quickly a product handles a variety of events. Automated test tools geared specifically to test and fine-tune performance are used most often for this type of testing</w:t>
            </w:r>
          </w:p>
        </w:tc>
      </w:tr>
      <w:tr w:rsidR="0032669F" w:rsidRPr="006643D7" w14:paraId="42CF05D9" w14:textId="77777777" w:rsidTr="00B3198E">
        <w:trPr>
          <w:cantSplit/>
        </w:trPr>
        <w:tc>
          <w:tcPr>
            <w:tcW w:w="2070" w:type="dxa"/>
            <w:vAlign w:val="center"/>
          </w:tcPr>
          <w:p w14:paraId="5C6AECD7" w14:textId="77777777" w:rsidR="0032669F" w:rsidRPr="006643D7" w:rsidRDefault="0032669F" w:rsidP="00713697">
            <w:pPr>
              <w:pStyle w:val="ListParagraph"/>
              <w:numPr>
                <w:ilvl w:val="0"/>
                <w:numId w:val="3"/>
              </w:numPr>
              <w:spacing w:line="360" w:lineRule="auto"/>
              <w:ind w:left="342"/>
              <w:rPr>
                <w:sz w:val="18"/>
              </w:rPr>
            </w:pPr>
            <w:r w:rsidRPr="006643D7">
              <w:rPr>
                <w:sz w:val="18"/>
              </w:rPr>
              <w:t>Compatibility Test</w:t>
            </w:r>
          </w:p>
        </w:tc>
        <w:tc>
          <w:tcPr>
            <w:tcW w:w="6840" w:type="dxa"/>
          </w:tcPr>
          <w:p w14:paraId="0D0CE58D" w14:textId="77777777" w:rsidR="0032669F" w:rsidRPr="006643D7" w:rsidRDefault="0032669F" w:rsidP="00B3198E">
            <w:pPr>
              <w:spacing w:before="60" w:after="60"/>
              <w:rPr>
                <w:sz w:val="18"/>
              </w:rPr>
            </w:pPr>
            <w:r w:rsidRPr="006643D7">
              <w:rPr>
                <w:sz w:val="18"/>
              </w:rPr>
              <w:t>Testing used to determine whether other system software components such as browsers, utilities, and competing software will conflict with the software being tested.</w:t>
            </w:r>
          </w:p>
        </w:tc>
      </w:tr>
      <w:tr w:rsidR="0032669F" w:rsidRPr="006643D7" w14:paraId="7DCDD080" w14:textId="77777777" w:rsidTr="00B3198E">
        <w:trPr>
          <w:cantSplit/>
        </w:trPr>
        <w:tc>
          <w:tcPr>
            <w:tcW w:w="2070" w:type="dxa"/>
            <w:vAlign w:val="center"/>
          </w:tcPr>
          <w:p w14:paraId="1B203571" w14:textId="77777777" w:rsidR="0032669F" w:rsidRPr="006643D7" w:rsidRDefault="0032669F" w:rsidP="00713697">
            <w:pPr>
              <w:pStyle w:val="ListParagraph"/>
              <w:numPr>
                <w:ilvl w:val="0"/>
                <w:numId w:val="3"/>
              </w:numPr>
              <w:spacing w:line="360" w:lineRule="auto"/>
              <w:ind w:left="342"/>
              <w:rPr>
                <w:sz w:val="18"/>
              </w:rPr>
            </w:pPr>
            <w:r w:rsidRPr="006643D7">
              <w:rPr>
                <w:sz w:val="18"/>
              </w:rPr>
              <w:t>Load Test</w:t>
            </w:r>
          </w:p>
        </w:tc>
        <w:tc>
          <w:tcPr>
            <w:tcW w:w="6840" w:type="dxa"/>
          </w:tcPr>
          <w:p w14:paraId="3DAF0133" w14:textId="77777777" w:rsidR="0032669F" w:rsidRPr="006643D7" w:rsidRDefault="0032669F" w:rsidP="00B3198E">
            <w:pPr>
              <w:spacing w:before="60" w:after="60"/>
              <w:rPr>
                <w:sz w:val="18"/>
              </w:rPr>
            </w:pPr>
            <w:r w:rsidRPr="006643D7">
              <w:rPr>
                <w:sz w:val="18"/>
              </w:rPr>
              <w:t>Testing with the intent of determining how well the product handles competition for system resources. The competition may come in the form of network traffic, CPU utilization or memory allocation</w:t>
            </w:r>
          </w:p>
        </w:tc>
      </w:tr>
      <w:tr w:rsidR="0032669F" w:rsidRPr="006643D7" w14:paraId="76D766E7" w14:textId="77777777" w:rsidTr="00B3198E">
        <w:trPr>
          <w:cantSplit/>
        </w:trPr>
        <w:tc>
          <w:tcPr>
            <w:tcW w:w="2070" w:type="dxa"/>
            <w:vAlign w:val="center"/>
          </w:tcPr>
          <w:p w14:paraId="5BC4A992" w14:textId="77777777" w:rsidR="0032669F" w:rsidRPr="006643D7" w:rsidRDefault="0032669F" w:rsidP="00713697">
            <w:pPr>
              <w:pStyle w:val="ListParagraph"/>
              <w:numPr>
                <w:ilvl w:val="0"/>
                <w:numId w:val="3"/>
              </w:numPr>
              <w:spacing w:line="360" w:lineRule="auto"/>
              <w:ind w:left="342"/>
              <w:rPr>
                <w:sz w:val="18"/>
              </w:rPr>
            </w:pPr>
            <w:r w:rsidRPr="006643D7">
              <w:rPr>
                <w:sz w:val="18"/>
              </w:rPr>
              <w:t>Regression Test</w:t>
            </w:r>
          </w:p>
        </w:tc>
        <w:tc>
          <w:tcPr>
            <w:tcW w:w="6840" w:type="dxa"/>
          </w:tcPr>
          <w:p w14:paraId="22AA359C" w14:textId="77777777" w:rsidR="0032669F" w:rsidRPr="006643D7" w:rsidRDefault="0032669F" w:rsidP="00B3198E">
            <w:pPr>
              <w:spacing w:before="60" w:after="60"/>
              <w:rPr>
                <w:sz w:val="18"/>
              </w:rPr>
            </w:pPr>
            <w:r w:rsidRPr="006643D7">
              <w:rPr>
                <w:sz w:val="18"/>
              </w:rPr>
              <w:t>Testing with the intent of determining if bug fixes have been successful and have not created any new problems. Also, this type of testing is done to ensure that no degradation of baseline functionality has occurred</w:t>
            </w:r>
          </w:p>
        </w:tc>
      </w:tr>
      <w:tr w:rsidR="0032669F" w:rsidRPr="006643D7" w14:paraId="66E2B544" w14:textId="77777777" w:rsidTr="00B3198E">
        <w:trPr>
          <w:cantSplit/>
        </w:trPr>
        <w:tc>
          <w:tcPr>
            <w:tcW w:w="2070" w:type="dxa"/>
            <w:vAlign w:val="center"/>
          </w:tcPr>
          <w:p w14:paraId="4093A5D4" w14:textId="77777777" w:rsidR="0032669F" w:rsidRPr="006643D7" w:rsidRDefault="0032669F" w:rsidP="00713697">
            <w:pPr>
              <w:pStyle w:val="ListParagraph"/>
              <w:numPr>
                <w:ilvl w:val="0"/>
                <w:numId w:val="3"/>
              </w:numPr>
              <w:spacing w:line="360" w:lineRule="auto"/>
              <w:ind w:left="342"/>
              <w:rPr>
                <w:sz w:val="18"/>
              </w:rPr>
            </w:pPr>
            <w:r w:rsidRPr="006643D7">
              <w:rPr>
                <w:sz w:val="18"/>
              </w:rPr>
              <w:t>Stress Test</w:t>
            </w:r>
          </w:p>
        </w:tc>
        <w:tc>
          <w:tcPr>
            <w:tcW w:w="6840" w:type="dxa"/>
          </w:tcPr>
          <w:p w14:paraId="7B4D7DDE" w14:textId="77777777" w:rsidR="0032669F" w:rsidRPr="006643D7" w:rsidRDefault="0032669F" w:rsidP="00B3198E">
            <w:pPr>
              <w:spacing w:before="60" w:after="60"/>
              <w:rPr>
                <w:sz w:val="18"/>
              </w:rPr>
            </w:pPr>
            <w:r w:rsidRPr="006643D7">
              <w:rPr>
                <w:sz w:val="18"/>
              </w:rPr>
              <w:t>Testing with the intent of determining how well a product performs when a load is placed on the system resources that nears and then exceeds capacity</w:t>
            </w:r>
          </w:p>
        </w:tc>
      </w:tr>
    </w:tbl>
    <w:p w14:paraId="57183F12" w14:textId="41A50CAE" w:rsidR="00FD2102" w:rsidRDefault="00FD2102" w:rsidP="003B6A49"/>
    <w:p w14:paraId="73E45975" w14:textId="1A48CD13" w:rsidR="0087082C" w:rsidRDefault="0087082C" w:rsidP="003B6A49"/>
    <w:p w14:paraId="75F01735" w14:textId="16B74D22" w:rsidR="0087082C" w:rsidRDefault="0087082C" w:rsidP="003B6A49"/>
    <w:p w14:paraId="1116D504" w14:textId="33F6AEC1" w:rsidR="0087082C" w:rsidRDefault="0087082C" w:rsidP="003B6A49"/>
    <w:p w14:paraId="199AF3B6" w14:textId="68845F89" w:rsidR="0087082C" w:rsidRDefault="0087082C" w:rsidP="003B6A49"/>
    <w:p w14:paraId="3952037B" w14:textId="1A5C5110" w:rsidR="0087082C" w:rsidRDefault="0087082C" w:rsidP="003B6A49"/>
    <w:p w14:paraId="629EA24F" w14:textId="7AC5A62F" w:rsidR="0087082C" w:rsidRDefault="0087082C" w:rsidP="003B6A49"/>
    <w:p w14:paraId="0B855216" w14:textId="14AAD6F5" w:rsidR="0087082C" w:rsidRDefault="0087082C" w:rsidP="003B6A49"/>
    <w:p w14:paraId="79053AFC" w14:textId="58B4C869" w:rsidR="0087082C" w:rsidRDefault="0087082C" w:rsidP="003B6A49"/>
    <w:p w14:paraId="2A794F85" w14:textId="0AEC5FF6" w:rsidR="0087082C" w:rsidRDefault="0087082C" w:rsidP="003B6A49"/>
    <w:p w14:paraId="292A0E26" w14:textId="4D6DA0F8" w:rsidR="0087082C" w:rsidRDefault="0087082C" w:rsidP="003B6A49"/>
    <w:p w14:paraId="01C529C8" w14:textId="03E08F6A" w:rsidR="0087082C" w:rsidRDefault="0087082C" w:rsidP="003B6A49"/>
    <w:p w14:paraId="58EA7A00" w14:textId="36572E14" w:rsidR="0087082C" w:rsidRDefault="0087082C" w:rsidP="003B6A49"/>
    <w:p w14:paraId="498F88E3" w14:textId="22833B37" w:rsidR="0087082C" w:rsidRDefault="0087082C" w:rsidP="003B6A49"/>
    <w:p w14:paraId="1F838326" w14:textId="77777777" w:rsidR="0087082C" w:rsidRPr="003B6A49" w:rsidRDefault="0087082C" w:rsidP="003B6A49"/>
    <w:p w14:paraId="150FB1F5" w14:textId="7C955B4E" w:rsidR="0032669F" w:rsidRPr="006643D7" w:rsidRDefault="0032669F" w:rsidP="00024052">
      <w:pPr>
        <w:pStyle w:val="Heading2"/>
        <w:spacing w:before="0"/>
      </w:pPr>
      <w:r w:rsidRPr="006643D7">
        <w:lastRenderedPageBreak/>
        <w:t>Test Result</w:t>
      </w:r>
      <w:r w:rsidR="005517E9" w:rsidRPr="006643D7">
        <w:t xml:space="preserve"> </w:t>
      </w:r>
    </w:p>
    <w:p w14:paraId="1EF52EB3" w14:textId="72CD0DC0" w:rsidR="004531D0" w:rsidRPr="00656462" w:rsidRDefault="004531D0" w:rsidP="00320F43">
      <w:pPr>
        <w:pStyle w:val="Heading3"/>
        <w:rPr>
          <w:noProof/>
        </w:rPr>
      </w:pPr>
      <w:bookmarkStart w:id="5" w:name="_Hlk101366591"/>
      <w:r w:rsidRPr="006643D7">
        <w:rPr>
          <w:noProof/>
        </w:rPr>
        <w:t xml:space="preserve">Test Case – 01 </w:t>
      </w:r>
      <w:r w:rsidR="00320F43">
        <w:rPr>
          <w:noProof/>
        </w:rPr>
        <w:t>Normal – Syncnz DB SAPM to DB Digisales data Front Liner</w:t>
      </w:r>
    </w:p>
    <w:p w14:paraId="3F0D390F" w14:textId="77777777" w:rsidR="004531D0" w:rsidRPr="006643D7" w:rsidRDefault="004531D0" w:rsidP="004531D0">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4531D0" w:rsidRPr="006643D7" w14:paraId="41A2F87F" w14:textId="77777777" w:rsidTr="00506E5E">
        <w:tc>
          <w:tcPr>
            <w:tcW w:w="9606" w:type="dxa"/>
          </w:tcPr>
          <w:p w14:paraId="12D22CB9" w14:textId="77777777" w:rsidR="0090165C" w:rsidRDefault="0090165C" w:rsidP="0090165C">
            <w:pPr>
              <w:spacing w:line="240" w:lineRule="auto"/>
              <w:rPr>
                <w:noProof/>
              </w:rPr>
            </w:pPr>
            <w:r>
              <w:rPr>
                <w:noProof/>
              </w:rPr>
              <w:t xml:space="preserve">URL Digisales Portal : </w:t>
            </w:r>
            <w:hyperlink r:id="rId9" w:history="1">
              <w:r w:rsidRPr="00C24DE4">
                <w:rPr>
                  <w:rStyle w:val="Hyperlink"/>
                  <w:noProof/>
                </w:rPr>
                <w:t>http://192.168.231.13:8080/</w:t>
              </w:r>
            </w:hyperlink>
          </w:p>
          <w:p w14:paraId="240A6E9B" w14:textId="77777777" w:rsidR="0090165C" w:rsidRDefault="0090165C" w:rsidP="0090165C">
            <w:pPr>
              <w:spacing w:line="240" w:lineRule="auto"/>
              <w:rPr>
                <w:noProof/>
              </w:rPr>
            </w:pPr>
          </w:p>
          <w:p w14:paraId="3F41E908" w14:textId="4D01689F" w:rsidR="0090165C" w:rsidRDefault="0090165C" w:rsidP="0090165C">
            <w:pPr>
              <w:spacing w:line="240" w:lineRule="auto"/>
              <w:rPr>
                <w:noProof/>
              </w:rPr>
            </w:pPr>
            <w:r>
              <w:rPr>
                <w:noProof/>
              </w:rPr>
              <w:t>Front Liner/ Customer Service</w:t>
            </w:r>
          </w:p>
          <w:p w14:paraId="5E959EA3" w14:textId="6F3817E3" w:rsidR="0090165C" w:rsidRDefault="0090165C" w:rsidP="0090165C">
            <w:pPr>
              <w:spacing w:line="240" w:lineRule="auto"/>
              <w:rPr>
                <w:noProof/>
              </w:rPr>
            </w:pPr>
            <w:r>
              <w:rPr>
                <w:noProof/>
              </w:rPr>
              <w:t xml:space="preserve">User : </w:t>
            </w:r>
            <w:r w:rsidRPr="0090165C">
              <w:rPr>
                <w:noProof/>
              </w:rPr>
              <w:t>51162</w:t>
            </w:r>
          </w:p>
          <w:p w14:paraId="2CF3BF0A" w14:textId="2836969D" w:rsidR="0090165C" w:rsidRDefault="0090165C" w:rsidP="0090165C">
            <w:pPr>
              <w:spacing w:line="240" w:lineRule="auto"/>
              <w:rPr>
                <w:noProof/>
              </w:rPr>
            </w:pPr>
            <w:r>
              <w:rPr>
                <w:noProof/>
              </w:rPr>
              <w:t xml:space="preserve">Password :  </w:t>
            </w:r>
            <w:r w:rsidRPr="00733910">
              <w:rPr>
                <w:noProof/>
              </w:rPr>
              <w:t>digisales123/</w:t>
            </w:r>
          </w:p>
          <w:p w14:paraId="513CBC68" w14:textId="2214C48A" w:rsidR="0090165C" w:rsidRDefault="0090165C" w:rsidP="0090165C">
            <w:pPr>
              <w:spacing w:line="240" w:lineRule="auto"/>
              <w:rPr>
                <w:noProof/>
              </w:rPr>
            </w:pPr>
          </w:p>
          <w:p w14:paraId="03070E28" w14:textId="55E89416" w:rsidR="0090165C" w:rsidRDefault="0090165C" w:rsidP="0090165C">
            <w:pPr>
              <w:spacing w:line="240" w:lineRule="auto"/>
              <w:rPr>
                <w:noProof/>
              </w:rPr>
            </w:pPr>
            <w:r>
              <w:rPr>
                <w:noProof/>
              </w:rPr>
              <w:t xml:space="preserve">URL Digisales </w:t>
            </w:r>
            <w:r>
              <w:rPr>
                <w:noProof/>
              </w:rPr>
              <w:t xml:space="preserve">Mobile : </w:t>
            </w:r>
            <w:hyperlink r:id="rId10" w:history="1">
              <w:r w:rsidRPr="009A71AC">
                <w:rPr>
                  <w:rStyle w:val="Hyperlink"/>
                  <w:noProof/>
                </w:rPr>
                <w:t>http://192.168.231.13:85/</w:t>
              </w:r>
            </w:hyperlink>
          </w:p>
          <w:p w14:paraId="54B91F9A" w14:textId="77777777" w:rsidR="0090165C" w:rsidRDefault="0090165C" w:rsidP="0090165C">
            <w:pPr>
              <w:spacing w:line="240" w:lineRule="auto"/>
              <w:rPr>
                <w:noProof/>
              </w:rPr>
            </w:pPr>
          </w:p>
          <w:p w14:paraId="3D4E5CF2" w14:textId="77777777" w:rsidR="0090165C" w:rsidRDefault="0090165C" w:rsidP="0090165C">
            <w:pPr>
              <w:spacing w:line="240" w:lineRule="auto"/>
              <w:rPr>
                <w:noProof/>
              </w:rPr>
            </w:pPr>
            <w:r>
              <w:rPr>
                <w:noProof/>
              </w:rPr>
              <w:t>Front Liner/ Customer Service</w:t>
            </w:r>
          </w:p>
          <w:p w14:paraId="14DEAAE2" w14:textId="77777777" w:rsidR="0090165C" w:rsidRDefault="0090165C" w:rsidP="0090165C">
            <w:pPr>
              <w:spacing w:line="240" w:lineRule="auto"/>
              <w:rPr>
                <w:noProof/>
              </w:rPr>
            </w:pPr>
            <w:r>
              <w:rPr>
                <w:noProof/>
              </w:rPr>
              <w:t xml:space="preserve">User : </w:t>
            </w:r>
            <w:r w:rsidRPr="0090165C">
              <w:rPr>
                <w:noProof/>
              </w:rPr>
              <w:t>51162</w:t>
            </w:r>
          </w:p>
          <w:p w14:paraId="7774136A" w14:textId="0B8B671A" w:rsidR="0090165C" w:rsidRDefault="0090165C" w:rsidP="0090165C">
            <w:pPr>
              <w:spacing w:line="240" w:lineRule="auto"/>
              <w:rPr>
                <w:noProof/>
              </w:rPr>
            </w:pPr>
            <w:r>
              <w:rPr>
                <w:noProof/>
              </w:rPr>
              <w:t xml:space="preserve">Password :  </w:t>
            </w:r>
            <w:r w:rsidRPr="00733910">
              <w:rPr>
                <w:noProof/>
              </w:rPr>
              <w:t>digisales123/</w:t>
            </w:r>
          </w:p>
          <w:p w14:paraId="7DFF1035" w14:textId="3D1DB133" w:rsidR="001C5CC0" w:rsidRDefault="001C5CC0" w:rsidP="0090165C">
            <w:pPr>
              <w:spacing w:line="240" w:lineRule="auto"/>
              <w:rPr>
                <w:noProof/>
              </w:rPr>
            </w:pPr>
          </w:p>
          <w:p w14:paraId="3723B364" w14:textId="790B1A96" w:rsidR="001C5CC0" w:rsidRDefault="001C5CC0" w:rsidP="0090165C">
            <w:pPr>
              <w:spacing w:line="240" w:lineRule="auto"/>
              <w:rPr>
                <w:noProof/>
              </w:rPr>
            </w:pPr>
            <w:r>
              <w:rPr>
                <w:noProof/>
              </w:rPr>
              <w:t>Database Digisales</w:t>
            </w:r>
          </w:p>
          <w:p w14:paraId="3A07E0DB" w14:textId="2AD11F57" w:rsidR="001C5CC0" w:rsidRDefault="001C5CC0" w:rsidP="0090165C">
            <w:pPr>
              <w:spacing w:line="240" w:lineRule="auto"/>
              <w:rPr>
                <w:noProof/>
              </w:rPr>
            </w:pPr>
            <w:r>
              <w:rPr>
                <w:noProof/>
              </w:rPr>
              <w:t xml:space="preserve">Hostname/IP : </w:t>
            </w:r>
            <w:r w:rsidRPr="001C5CC0">
              <w:rPr>
                <w:noProof/>
              </w:rPr>
              <w:t>192.168.232.6</w:t>
            </w:r>
          </w:p>
          <w:p w14:paraId="1A2EACEA" w14:textId="041065F5" w:rsidR="004531D0" w:rsidRDefault="001C5CC0" w:rsidP="00506E5E">
            <w:pPr>
              <w:spacing w:line="240" w:lineRule="auto"/>
              <w:rPr>
                <w:noProof/>
                <w:sz w:val="18"/>
              </w:rPr>
            </w:pPr>
            <w:r>
              <w:rPr>
                <w:noProof/>
                <w:sz w:val="18"/>
              </w:rPr>
              <w:t>User : sa</w:t>
            </w:r>
          </w:p>
          <w:p w14:paraId="2536C7FD" w14:textId="4B1FE6DA" w:rsidR="001C5CC0" w:rsidRPr="006643D7" w:rsidRDefault="001C5CC0" w:rsidP="00506E5E">
            <w:pPr>
              <w:spacing w:line="240" w:lineRule="auto"/>
              <w:rPr>
                <w:noProof/>
                <w:sz w:val="18"/>
              </w:rPr>
            </w:pPr>
            <w:r>
              <w:rPr>
                <w:noProof/>
                <w:sz w:val="18"/>
              </w:rPr>
              <w:t xml:space="preserve">Password : </w:t>
            </w:r>
            <w:r>
              <w:rPr>
                <w:rFonts w:ascii="Calibri" w:hAnsi="Calibri" w:cs="Calibri"/>
                <w:sz w:val="22"/>
                <w:szCs w:val="22"/>
              </w:rPr>
              <w:t>4eFfEJAA!</w:t>
            </w:r>
          </w:p>
        </w:tc>
      </w:tr>
    </w:tbl>
    <w:p w14:paraId="124E081A" w14:textId="77777777" w:rsidR="004531D0" w:rsidRPr="006643D7" w:rsidRDefault="004531D0" w:rsidP="004531D0">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4531D0" w:rsidRPr="006643D7" w14:paraId="6F688B1F" w14:textId="77777777" w:rsidTr="00506E5E">
        <w:tc>
          <w:tcPr>
            <w:tcW w:w="9606" w:type="dxa"/>
          </w:tcPr>
          <w:p w14:paraId="2801FD8B" w14:textId="3A1D788A" w:rsidR="004531D0" w:rsidRPr="0078771F" w:rsidRDefault="0078771F" w:rsidP="0078771F">
            <w:pPr>
              <w:pStyle w:val="ListParagraph"/>
              <w:numPr>
                <w:ilvl w:val="0"/>
                <w:numId w:val="37"/>
              </w:numPr>
              <w:spacing w:before="60" w:after="60" w:line="240" w:lineRule="auto"/>
              <w:ind w:left="447"/>
              <w:rPr>
                <w:sz w:val="18"/>
                <w:lang w:val="id-ID"/>
              </w:rPr>
            </w:pPr>
            <w:r w:rsidRPr="0078771F">
              <w:rPr>
                <w:sz w:val="18"/>
              </w:rPr>
              <w:t xml:space="preserve">Berhasil melakuakn syncrnz &amp; data sesuai  </w:t>
            </w:r>
          </w:p>
        </w:tc>
      </w:tr>
    </w:tbl>
    <w:p w14:paraId="18AE04FF" w14:textId="77777777" w:rsidR="004531D0" w:rsidRPr="006643D7" w:rsidRDefault="004531D0" w:rsidP="004531D0">
      <w:pPr>
        <w:rPr>
          <w:noProof/>
        </w:rPr>
      </w:pPr>
    </w:p>
    <w:p w14:paraId="6702714B" w14:textId="77777777" w:rsidR="004531D0" w:rsidRPr="006643D7" w:rsidRDefault="004531D0" w:rsidP="004531D0">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4531D0" w:rsidRPr="006643D7" w14:paraId="3D59D07D" w14:textId="77777777" w:rsidTr="00506E5E">
        <w:tc>
          <w:tcPr>
            <w:tcW w:w="9606" w:type="dxa"/>
          </w:tcPr>
          <w:p w14:paraId="63C12F19" w14:textId="7D17CCA6" w:rsidR="004531D0" w:rsidRDefault="001C5CC0" w:rsidP="001C5CC0">
            <w:pPr>
              <w:pStyle w:val="ListParagraph"/>
              <w:numPr>
                <w:ilvl w:val="0"/>
                <w:numId w:val="37"/>
              </w:numPr>
              <w:ind w:left="447"/>
              <w:rPr>
                <w:noProof/>
              </w:rPr>
            </w:pPr>
            <w:r>
              <w:rPr>
                <w:noProof/>
              </w:rPr>
              <w:t xml:space="preserve">Masuk ke database Digisales  </w:t>
            </w:r>
          </w:p>
          <w:p w14:paraId="1512F40B" w14:textId="069890FE" w:rsidR="001C5CC0" w:rsidRDefault="001C5CC0" w:rsidP="001C5CC0">
            <w:pPr>
              <w:pStyle w:val="ListParagraph"/>
              <w:numPr>
                <w:ilvl w:val="0"/>
                <w:numId w:val="37"/>
              </w:numPr>
              <w:ind w:left="447"/>
              <w:rPr>
                <w:noProof/>
              </w:rPr>
            </w:pPr>
            <w:r>
              <w:rPr>
                <w:noProof/>
              </w:rPr>
              <w:t>Kemudian masukan query seperti berikut :</w:t>
            </w:r>
          </w:p>
          <w:p w14:paraId="5F9FAB07" w14:textId="77777777" w:rsidR="001C5CC0" w:rsidRDefault="001C5CC0" w:rsidP="001C5CC0">
            <w:pPr>
              <w:autoSpaceDE w:val="0"/>
              <w:autoSpaceDN w:val="0"/>
              <w:adjustRightInd w:val="0"/>
              <w:spacing w:line="240" w:lineRule="auto"/>
              <w:rPr>
                <w:rFonts w:ascii="Courier New" w:hAnsi="Courier New" w:cs="Courier New"/>
                <w:color w:val="800080"/>
              </w:rPr>
            </w:pPr>
            <w:r>
              <w:rPr>
                <w:rFonts w:ascii="Courier New" w:hAnsi="Courier New" w:cs="Courier New"/>
                <w:b/>
                <w:bCs/>
                <w:color w:val="0000FF"/>
              </w:rPr>
              <w:t>SELECT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b/>
                <w:bCs/>
                <w:color w:val="0000FF"/>
              </w:rPr>
              <w:t>FROM</w:t>
            </w:r>
            <w:r>
              <w:rPr>
                <w:rFonts w:ascii="Courier New" w:hAnsi="Courier New" w:cs="Courier New"/>
                <w:color w:val="000000"/>
              </w:rPr>
              <w:t xml:space="preserve"> </w:t>
            </w:r>
            <w:r>
              <w:rPr>
                <w:rFonts w:ascii="Courier New" w:hAnsi="Courier New" w:cs="Courier New"/>
                <w:color w:val="808000"/>
              </w:rPr>
              <w:t>DigisalesNew</w:t>
            </w:r>
            <w:r>
              <w:rPr>
                <w:rFonts w:ascii="Courier New" w:hAnsi="Courier New" w:cs="Courier New"/>
                <w:color w:val="0000FF"/>
              </w:rPr>
              <w:t>..</w:t>
            </w:r>
            <w:r>
              <w:rPr>
                <w:rFonts w:ascii="Courier New" w:hAnsi="Courier New" w:cs="Courier New"/>
                <w:color w:val="808000"/>
              </w:rPr>
              <w:t>Tbl_Master_Role</w:t>
            </w:r>
            <w:r>
              <w:rPr>
                <w:rFonts w:ascii="Courier New" w:hAnsi="Courier New" w:cs="Courier New"/>
                <w:color w:val="000000"/>
              </w:rPr>
              <w:t xml:space="preserve"> </w:t>
            </w:r>
            <w:r>
              <w:rPr>
                <w:rFonts w:ascii="Courier New" w:hAnsi="Courier New" w:cs="Courier New"/>
                <w:b/>
                <w:bCs/>
                <w:color w:val="0000FF"/>
              </w:rPr>
              <w:t>WHERE</w:t>
            </w:r>
            <w:r>
              <w:rPr>
                <w:rFonts w:ascii="Courier New" w:hAnsi="Courier New" w:cs="Courier New"/>
                <w:color w:val="000000"/>
              </w:rPr>
              <w:t xml:space="preserve"> </w:t>
            </w:r>
            <w:r>
              <w:rPr>
                <w:rFonts w:ascii="Courier New" w:hAnsi="Courier New" w:cs="Courier New"/>
                <w:color w:val="808000"/>
              </w:rPr>
              <w:t>Id</w:t>
            </w:r>
            <w:r>
              <w:rPr>
                <w:rFonts w:ascii="Courier New" w:hAnsi="Courier New" w:cs="Courier New"/>
                <w:color w:val="0000FF"/>
              </w:rPr>
              <w:t>=</w:t>
            </w:r>
            <w:r>
              <w:rPr>
                <w:rFonts w:ascii="Courier New" w:hAnsi="Courier New" w:cs="Courier New"/>
                <w:color w:val="800080"/>
              </w:rPr>
              <w:t>1005</w:t>
            </w:r>
          </w:p>
          <w:p w14:paraId="32A349FA" w14:textId="53A895FC" w:rsidR="004531D0" w:rsidRPr="001C5CC0" w:rsidRDefault="001C5CC0" w:rsidP="001C5CC0">
            <w:pPr>
              <w:autoSpaceDE w:val="0"/>
              <w:autoSpaceDN w:val="0"/>
              <w:adjustRightInd w:val="0"/>
              <w:spacing w:line="240" w:lineRule="auto"/>
              <w:rPr>
                <w:rFonts w:ascii="Courier New" w:hAnsi="Courier New" w:cs="Courier New"/>
                <w:color w:val="800080"/>
              </w:rPr>
            </w:pPr>
            <w:r>
              <w:rPr>
                <w:rFonts w:ascii="Courier New" w:hAnsi="Courier New" w:cs="Courier New"/>
                <w:b/>
                <w:bCs/>
                <w:color w:val="0000FF"/>
              </w:rPr>
              <w:t>SELECT</w:t>
            </w:r>
            <w:r>
              <w:rPr>
                <w:rFonts w:ascii="Courier New" w:hAnsi="Courier New" w:cs="Courier New"/>
                <w:color w:val="000000"/>
              </w:rPr>
              <w:t xml:space="preserve"> </w:t>
            </w:r>
            <w:r>
              <w:rPr>
                <w:rFonts w:ascii="Courier New" w:hAnsi="Courier New" w:cs="Courier New"/>
                <w:color w:val="0000FF"/>
              </w:rPr>
              <w:t>*</w:t>
            </w:r>
            <w:r>
              <w:rPr>
                <w:rFonts w:ascii="Courier New" w:hAnsi="Courier New" w:cs="Courier New"/>
                <w:color w:val="000000"/>
              </w:rPr>
              <w:t xml:space="preserve"> </w:t>
            </w:r>
            <w:r>
              <w:rPr>
                <w:rFonts w:ascii="Courier New" w:hAnsi="Courier New" w:cs="Courier New"/>
                <w:b/>
                <w:bCs/>
                <w:color w:val="0000FF"/>
              </w:rPr>
              <w:t>FROM</w:t>
            </w:r>
            <w:r>
              <w:rPr>
                <w:rFonts w:ascii="Courier New" w:hAnsi="Courier New" w:cs="Courier New"/>
                <w:color w:val="000000"/>
              </w:rPr>
              <w:t xml:space="preserve"> </w:t>
            </w:r>
            <w:r>
              <w:rPr>
                <w:rFonts w:ascii="Courier New" w:hAnsi="Courier New" w:cs="Courier New"/>
                <w:color w:val="808000"/>
              </w:rPr>
              <w:t>DigisalesNew</w:t>
            </w:r>
            <w:r>
              <w:rPr>
                <w:rFonts w:ascii="Courier New" w:hAnsi="Courier New" w:cs="Courier New"/>
                <w:color w:val="0000FF"/>
              </w:rPr>
              <w:t>..</w:t>
            </w:r>
            <w:r>
              <w:rPr>
                <w:rFonts w:ascii="Courier New" w:hAnsi="Courier New" w:cs="Courier New"/>
                <w:color w:val="808000"/>
              </w:rPr>
              <w:t>Tbl_Pegawai</w:t>
            </w:r>
            <w:r>
              <w:rPr>
                <w:rFonts w:ascii="Courier New" w:hAnsi="Courier New" w:cs="Courier New"/>
                <w:color w:val="000000"/>
              </w:rPr>
              <w:t xml:space="preserve"> </w:t>
            </w:r>
            <w:r>
              <w:rPr>
                <w:rFonts w:ascii="Courier New" w:hAnsi="Courier New" w:cs="Courier New"/>
                <w:b/>
                <w:bCs/>
                <w:color w:val="0000FF"/>
              </w:rPr>
              <w:t>WHERE</w:t>
            </w:r>
            <w:r>
              <w:rPr>
                <w:rFonts w:ascii="Courier New" w:hAnsi="Courier New" w:cs="Courier New"/>
                <w:color w:val="000000"/>
              </w:rPr>
              <w:t xml:space="preserve"> </w:t>
            </w:r>
            <w:r>
              <w:rPr>
                <w:rFonts w:ascii="Courier New" w:hAnsi="Courier New" w:cs="Courier New"/>
                <w:color w:val="808000"/>
              </w:rPr>
              <w:t>Role_Id</w:t>
            </w:r>
            <w:r>
              <w:rPr>
                <w:rFonts w:ascii="Courier New" w:hAnsi="Courier New" w:cs="Courier New"/>
                <w:color w:val="0000FF"/>
              </w:rPr>
              <w:t>=</w:t>
            </w:r>
            <w:r>
              <w:rPr>
                <w:rFonts w:ascii="Courier New" w:hAnsi="Courier New" w:cs="Courier New"/>
                <w:color w:val="800080"/>
              </w:rPr>
              <w:t>1005</w:t>
            </w:r>
          </w:p>
        </w:tc>
      </w:tr>
    </w:tbl>
    <w:p w14:paraId="39A02EFE" w14:textId="77777777" w:rsidR="004531D0" w:rsidRPr="006643D7" w:rsidRDefault="004531D0" w:rsidP="004531D0">
      <w:pPr>
        <w:rPr>
          <w:noProof/>
        </w:rPr>
      </w:pPr>
    </w:p>
    <w:p w14:paraId="5137891C" w14:textId="77777777" w:rsidR="004531D0" w:rsidRPr="006643D7" w:rsidRDefault="004531D0" w:rsidP="004531D0">
      <w:pPr>
        <w:pStyle w:val="Heading4"/>
        <w:rPr>
          <w:rFonts w:ascii="Arial" w:hAnsi="Arial" w:cs="Arial"/>
          <w:noProof/>
        </w:rPr>
      </w:pPr>
      <w:r w:rsidRPr="006643D7">
        <w:rPr>
          <w:rFonts w:ascii="Arial" w:hAnsi="Arial" w:cs="Arial"/>
          <w:noProof/>
        </w:rPr>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4531D0" w:rsidRPr="006643D7" w14:paraId="62E17AFD" w14:textId="77777777" w:rsidTr="00506E5E">
        <w:tc>
          <w:tcPr>
            <w:tcW w:w="9606" w:type="dxa"/>
          </w:tcPr>
          <w:p w14:paraId="5A93D1E9" w14:textId="34CCB66A" w:rsidR="004531D0" w:rsidRDefault="001C5CC0" w:rsidP="001C5CC0">
            <w:pPr>
              <w:spacing w:line="240" w:lineRule="auto"/>
              <w:rPr>
                <w:noProof/>
                <w:sz w:val="18"/>
              </w:rPr>
            </w:pPr>
            <w:r>
              <w:rPr>
                <w:noProof/>
                <w:sz w:val="18"/>
              </w:rPr>
              <w:t xml:space="preserve">Karena sebelumnya sudah dilakukan migrasi data dari SAPM ke Digisales, jadi semua data berikut merupakan hasil data dari </w:t>
            </w:r>
            <w:r w:rsidR="00C26DA5">
              <w:rPr>
                <w:noProof/>
                <w:sz w:val="18"/>
              </w:rPr>
              <w:t>sync SAPM ke Digisales :</w:t>
            </w:r>
            <w:r w:rsidR="00C26DA5">
              <w:rPr>
                <w:noProof/>
                <w:sz w:val="18"/>
              </w:rPr>
              <w:br/>
            </w:r>
          </w:p>
          <w:p w14:paraId="2C7EC585" w14:textId="0F316F27" w:rsidR="00C26DA5" w:rsidRDefault="00C26DA5" w:rsidP="001C5CC0">
            <w:pPr>
              <w:spacing w:line="240" w:lineRule="auto"/>
              <w:rPr>
                <w:noProof/>
                <w:sz w:val="18"/>
              </w:rPr>
            </w:pPr>
            <w:r>
              <w:rPr>
                <w:noProof/>
              </w:rPr>
              <w:drawing>
                <wp:inline distT="0" distB="0" distL="0" distR="0" wp14:anchorId="3E96BDF8" wp14:editId="3802ACA2">
                  <wp:extent cx="5733415" cy="2880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80995"/>
                          </a:xfrm>
                          <a:prstGeom prst="rect">
                            <a:avLst/>
                          </a:prstGeom>
                        </pic:spPr>
                      </pic:pic>
                    </a:graphicData>
                  </a:graphic>
                </wp:inline>
              </w:drawing>
            </w:r>
          </w:p>
          <w:p w14:paraId="7681F665" w14:textId="7028AD0B" w:rsidR="00C26DA5" w:rsidRDefault="00C26DA5" w:rsidP="001C5CC0">
            <w:pPr>
              <w:spacing w:line="240" w:lineRule="auto"/>
              <w:rPr>
                <w:noProof/>
                <w:sz w:val="18"/>
              </w:rPr>
            </w:pPr>
          </w:p>
          <w:p w14:paraId="63837023" w14:textId="1A70F89E" w:rsidR="00C26DA5" w:rsidRPr="006643D7" w:rsidRDefault="00C26DA5" w:rsidP="001C5CC0">
            <w:pPr>
              <w:spacing w:line="240" w:lineRule="auto"/>
              <w:rPr>
                <w:noProof/>
                <w:sz w:val="18"/>
              </w:rPr>
            </w:pPr>
            <w:r>
              <w:rPr>
                <w:noProof/>
              </w:rPr>
              <w:lastRenderedPageBreak/>
              <w:drawing>
                <wp:inline distT="0" distB="0" distL="0" distR="0" wp14:anchorId="7AFE9678" wp14:editId="13DF67F7">
                  <wp:extent cx="5733415" cy="28809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880995"/>
                          </a:xfrm>
                          <a:prstGeom prst="rect">
                            <a:avLst/>
                          </a:prstGeom>
                        </pic:spPr>
                      </pic:pic>
                    </a:graphicData>
                  </a:graphic>
                </wp:inline>
              </w:drawing>
            </w:r>
          </w:p>
          <w:p w14:paraId="401AE574" w14:textId="77777777" w:rsidR="004531D0" w:rsidRPr="006643D7" w:rsidRDefault="004531D0" w:rsidP="00C26DA5">
            <w:pPr>
              <w:spacing w:line="240" w:lineRule="auto"/>
              <w:rPr>
                <w:noProof/>
                <w:sz w:val="18"/>
              </w:rPr>
            </w:pPr>
          </w:p>
        </w:tc>
      </w:tr>
    </w:tbl>
    <w:bookmarkEnd w:id="5"/>
    <w:p w14:paraId="06858836" w14:textId="2BDAC2A6" w:rsidR="002159E5" w:rsidRPr="00656462" w:rsidRDefault="002159E5" w:rsidP="002159E5">
      <w:pPr>
        <w:pStyle w:val="Heading3"/>
        <w:rPr>
          <w:noProof/>
        </w:rPr>
      </w:pPr>
      <w:r w:rsidRPr="006643D7">
        <w:rPr>
          <w:noProof/>
        </w:rPr>
        <w:lastRenderedPageBreak/>
        <w:t>Test Case – 0</w:t>
      </w:r>
      <w:r>
        <w:rPr>
          <w:noProof/>
        </w:rPr>
        <w:t>2</w:t>
      </w:r>
      <w:r w:rsidRPr="006643D7">
        <w:rPr>
          <w:noProof/>
        </w:rPr>
        <w:t xml:space="preserve"> </w:t>
      </w:r>
      <w:r w:rsidR="00F11F03" w:rsidRPr="00F11F03">
        <w:rPr>
          <w:noProof/>
        </w:rPr>
        <w:t>Normal -  Penambahan role Customer Service akan diterapkan pada</w:t>
      </w:r>
      <w:r w:rsidR="00F11F03">
        <w:rPr>
          <w:noProof/>
        </w:rPr>
        <w:t xml:space="preserve"> </w:t>
      </w:r>
      <w:r w:rsidR="00F11F03" w:rsidRPr="00F11F03">
        <w:rPr>
          <w:noProof/>
        </w:rPr>
        <w:t>beberapa fitur di DigiSales Portal</w:t>
      </w:r>
    </w:p>
    <w:p w14:paraId="4BC73FE8"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0FE7BE7" w14:textId="77777777" w:rsidTr="00691911">
        <w:tc>
          <w:tcPr>
            <w:tcW w:w="9606" w:type="dxa"/>
          </w:tcPr>
          <w:p w14:paraId="35EB7B47" w14:textId="77777777" w:rsidR="002159E5" w:rsidRDefault="002159E5" w:rsidP="00691911">
            <w:pPr>
              <w:spacing w:line="240" w:lineRule="auto"/>
              <w:rPr>
                <w:noProof/>
              </w:rPr>
            </w:pPr>
            <w:r>
              <w:rPr>
                <w:noProof/>
              </w:rPr>
              <w:t xml:space="preserve">URL Digisales Portal : </w:t>
            </w:r>
            <w:hyperlink r:id="rId13" w:history="1">
              <w:r w:rsidRPr="00C24DE4">
                <w:rPr>
                  <w:rStyle w:val="Hyperlink"/>
                  <w:noProof/>
                </w:rPr>
                <w:t>http://192.168.231.13:8080/</w:t>
              </w:r>
            </w:hyperlink>
          </w:p>
          <w:p w14:paraId="25E51E06" w14:textId="77777777" w:rsidR="002159E5" w:rsidRDefault="002159E5" w:rsidP="00691911">
            <w:pPr>
              <w:spacing w:line="240" w:lineRule="auto"/>
              <w:rPr>
                <w:noProof/>
              </w:rPr>
            </w:pPr>
          </w:p>
          <w:p w14:paraId="61BD8DBD" w14:textId="77777777" w:rsidR="002159E5" w:rsidRDefault="002159E5" w:rsidP="00691911">
            <w:pPr>
              <w:spacing w:line="240" w:lineRule="auto"/>
              <w:rPr>
                <w:noProof/>
              </w:rPr>
            </w:pPr>
            <w:r>
              <w:rPr>
                <w:noProof/>
              </w:rPr>
              <w:t>Front Liner/ Customer Service</w:t>
            </w:r>
          </w:p>
          <w:p w14:paraId="3FF38964" w14:textId="77777777" w:rsidR="002159E5" w:rsidRDefault="002159E5" w:rsidP="00691911">
            <w:pPr>
              <w:spacing w:line="240" w:lineRule="auto"/>
              <w:rPr>
                <w:noProof/>
              </w:rPr>
            </w:pPr>
            <w:r>
              <w:rPr>
                <w:noProof/>
              </w:rPr>
              <w:t xml:space="preserve">User : </w:t>
            </w:r>
            <w:r w:rsidRPr="0090165C">
              <w:rPr>
                <w:noProof/>
              </w:rPr>
              <w:t>51162</w:t>
            </w:r>
          </w:p>
          <w:p w14:paraId="7CEA9339" w14:textId="77777777" w:rsidR="002159E5" w:rsidRDefault="002159E5" w:rsidP="00691911">
            <w:pPr>
              <w:spacing w:line="240" w:lineRule="auto"/>
              <w:rPr>
                <w:noProof/>
              </w:rPr>
            </w:pPr>
            <w:r>
              <w:rPr>
                <w:noProof/>
              </w:rPr>
              <w:t xml:space="preserve">Password :  </w:t>
            </w:r>
            <w:r w:rsidRPr="00733910">
              <w:rPr>
                <w:noProof/>
              </w:rPr>
              <w:t>digisales123/</w:t>
            </w:r>
          </w:p>
          <w:p w14:paraId="4E1EE000" w14:textId="77777777" w:rsidR="002159E5" w:rsidRDefault="002159E5" w:rsidP="00691911">
            <w:pPr>
              <w:spacing w:line="240" w:lineRule="auto"/>
              <w:rPr>
                <w:noProof/>
              </w:rPr>
            </w:pPr>
          </w:p>
          <w:p w14:paraId="1184483A" w14:textId="77777777" w:rsidR="002159E5" w:rsidRDefault="002159E5" w:rsidP="00691911">
            <w:pPr>
              <w:spacing w:line="240" w:lineRule="auto"/>
              <w:rPr>
                <w:noProof/>
              </w:rPr>
            </w:pPr>
            <w:r>
              <w:rPr>
                <w:noProof/>
              </w:rPr>
              <w:t xml:space="preserve">URL Digisales Mobile : </w:t>
            </w:r>
            <w:hyperlink r:id="rId14" w:history="1">
              <w:r w:rsidRPr="009A71AC">
                <w:rPr>
                  <w:rStyle w:val="Hyperlink"/>
                  <w:noProof/>
                </w:rPr>
                <w:t>http://192.168.231.13:85/</w:t>
              </w:r>
            </w:hyperlink>
          </w:p>
          <w:p w14:paraId="1AD3A5F3" w14:textId="77777777" w:rsidR="002159E5" w:rsidRDefault="002159E5" w:rsidP="00691911">
            <w:pPr>
              <w:spacing w:line="240" w:lineRule="auto"/>
              <w:rPr>
                <w:noProof/>
              </w:rPr>
            </w:pPr>
          </w:p>
          <w:p w14:paraId="44921CB1" w14:textId="77777777" w:rsidR="002159E5" w:rsidRDefault="002159E5" w:rsidP="00691911">
            <w:pPr>
              <w:spacing w:line="240" w:lineRule="auto"/>
              <w:rPr>
                <w:noProof/>
              </w:rPr>
            </w:pPr>
            <w:r>
              <w:rPr>
                <w:noProof/>
              </w:rPr>
              <w:t>Front Liner/ Customer Service</w:t>
            </w:r>
          </w:p>
          <w:p w14:paraId="34637BBB" w14:textId="77777777" w:rsidR="002159E5" w:rsidRDefault="002159E5" w:rsidP="00691911">
            <w:pPr>
              <w:spacing w:line="240" w:lineRule="auto"/>
              <w:rPr>
                <w:noProof/>
              </w:rPr>
            </w:pPr>
            <w:r>
              <w:rPr>
                <w:noProof/>
              </w:rPr>
              <w:t xml:space="preserve">User : </w:t>
            </w:r>
            <w:r w:rsidRPr="0090165C">
              <w:rPr>
                <w:noProof/>
              </w:rPr>
              <w:t>51162</w:t>
            </w:r>
          </w:p>
          <w:p w14:paraId="678E8F12" w14:textId="77777777" w:rsidR="002159E5" w:rsidRDefault="002159E5" w:rsidP="00691911">
            <w:pPr>
              <w:spacing w:line="240" w:lineRule="auto"/>
              <w:rPr>
                <w:noProof/>
              </w:rPr>
            </w:pPr>
            <w:r>
              <w:rPr>
                <w:noProof/>
              </w:rPr>
              <w:t xml:space="preserve">Password :  </w:t>
            </w:r>
            <w:r w:rsidRPr="00733910">
              <w:rPr>
                <w:noProof/>
              </w:rPr>
              <w:t>digisales123/</w:t>
            </w:r>
          </w:p>
          <w:p w14:paraId="63139315" w14:textId="77777777" w:rsidR="002159E5" w:rsidRPr="006643D7" w:rsidRDefault="002159E5" w:rsidP="00691911">
            <w:pPr>
              <w:spacing w:line="240" w:lineRule="auto"/>
              <w:rPr>
                <w:noProof/>
                <w:sz w:val="18"/>
              </w:rPr>
            </w:pPr>
          </w:p>
        </w:tc>
      </w:tr>
    </w:tbl>
    <w:p w14:paraId="3DE3F647" w14:textId="77777777" w:rsidR="002159E5" w:rsidRPr="006643D7" w:rsidRDefault="002159E5" w:rsidP="002159E5">
      <w:pPr>
        <w:rPr>
          <w:noProof/>
        </w:rPr>
      </w:pPr>
    </w:p>
    <w:p w14:paraId="6D6BE5D2"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7FA8A67C" w14:textId="77777777" w:rsidTr="00691911">
        <w:tc>
          <w:tcPr>
            <w:tcW w:w="9606" w:type="dxa"/>
          </w:tcPr>
          <w:p w14:paraId="3A1C30DB" w14:textId="77777777" w:rsidR="00F11F03" w:rsidRDefault="00F11F03" w:rsidP="0078771F">
            <w:pPr>
              <w:pStyle w:val="ListParagraph"/>
              <w:numPr>
                <w:ilvl w:val="0"/>
                <w:numId w:val="37"/>
              </w:numPr>
              <w:spacing w:before="60" w:after="60" w:line="240" w:lineRule="auto"/>
              <w:ind w:left="447"/>
            </w:pPr>
            <w:r>
              <w:t xml:space="preserve">Report Staging Activity  </w:t>
            </w:r>
          </w:p>
          <w:p w14:paraId="5F5CA166" w14:textId="20AA356D" w:rsidR="002159E5" w:rsidRPr="00EC25A0" w:rsidRDefault="00F11F03" w:rsidP="00C93412">
            <w:pPr>
              <w:pStyle w:val="ListParagraph"/>
              <w:numPr>
                <w:ilvl w:val="0"/>
                <w:numId w:val="37"/>
              </w:numPr>
              <w:spacing w:before="60" w:after="60" w:line="240" w:lineRule="auto"/>
              <w:ind w:left="447"/>
              <w:rPr>
                <w:sz w:val="18"/>
                <w:lang w:val="id-ID"/>
              </w:rPr>
            </w:pPr>
            <w:r>
              <w:t xml:space="preserve">Report Staging History </w:t>
            </w:r>
          </w:p>
        </w:tc>
      </w:tr>
    </w:tbl>
    <w:p w14:paraId="0407DA7D" w14:textId="77777777" w:rsidR="002159E5" w:rsidRPr="006643D7" w:rsidRDefault="002159E5" w:rsidP="002159E5">
      <w:pPr>
        <w:rPr>
          <w:noProof/>
        </w:rPr>
      </w:pPr>
    </w:p>
    <w:p w14:paraId="3C558F34"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1E49C82F" w14:textId="77777777" w:rsidTr="00691911">
        <w:tc>
          <w:tcPr>
            <w:tcW w:w="9606" w:type="dxa"/>
          </w:tcPr>
          <w:p w14:paraId="396394A9" w14:textId="38C54D63" w:rsidR="002159E5" w:rsidRDefault="002159E5" w:rsidP="00EC25A0">
            <w:pPr>
              <w:pStyle w:val="ListParagraph"/>
              <w:numPr>
                <w:ilvl w:val="0"/>
                <w:numId w:val="43"/>
              </w:numPr>
              <w:ind w:left="447"/>
              <w:rPr>
                <w:noProof/>
              </w:rPr>
            </w:pPr>
            <w:r w:rsidRPr="00CA205C">
              <w:rPr>
                <w:noProof/>
              </w:rPr>
              <w:t>Login menggunakan username &amp; password yang benar</w:t>
            </w:r>
          </w:p>
          <w:p w14:paraId="234F0DB1" w14:textId="77777777" w:rsidR="00EC25A0" w:rsidRDefault="00EC25A0" w:rsidP="00EC25A0">
            <w:pPr>
              <w:pStyle w:val="ListParagraph"/>
              <w:numPr>
                <w:ilvl w:val="0"/>
                <w:numId w:val="37"/>
              </w:numPr>
              <w:spacing w:before="60" w:after="60" w:line="240" w:lineRule="auto"/>
              <w:ind w:left="447"/>
            </w:pPr>
            <w:r>
              <w:t xml:space="preserve">Report Staging Activity  </w:t>
            </w:r>
          </w:p>
          <w:p w14:paraId="3C4AD7E9" w14:textId="69BAFB1A" w:rsidR="002159E5" w:rsidRPr="0087082C" w:rsidRDefault="00EC25A0" w:rsidP="0087082C">
            <w:pPr>
              <w:pStyle w:val="ListParagraph"/>
              <w:numPr>
                <w:ilvl w:val="0"/>
                <w:numId w:val="37"/>
              </w:numPr>
              <w:ind w:left="447"/>
              <w:rPr>
                <w:noProof/>
              </w:rPr>
            </w:pPr>
            <w:r>
              <w:t>Report Staging History</w:t>
            </w:r>
          </w:p>
        </w:tc>
      </w:tr>
    </w:tbl>
    <w:p w14:paraId="0F9171F1" w14:textId="134B1E4D" w:rsidR="002159E5" w:rsidRDefault="002159E5" w:rsidP="002159E5">
      <w:pPr>
        <w:rPr>
          <w:noProof/>
        </w:rPr>
      </w:pPr>
    </w:p>
    <w:p w14:paraId="43D62D1D" w14:textId="0A8D93C5" w:rsidR="0087082C" w:rsidRDefault="0087082C" w:rsidP="002159E5">
      <w:pPr>
        <w:rPr>
          <w:noProof/>
        </w:rPr>
      </w:pPr>
    </w:p>
    <w:p w14:paraId="746AA50F" w14:textId="3A4B2F01" w:rsidR="0087082C" w:rsidRDefault="0087082C" w:rsidP="002159E5">
      <w:pPr>
        <w:rPr>
          <w:noProof/>
        </w:rPr>
      </w:pPr>
    </w:p>
    <w:p w14:paraId="71570B42" w14:textId="2F1F96B2" w:rsidR="0087082C" w:rsidRDefault="0087082C" w:rsidP="002159E5">
      <w:pPr>
        <w:rPr>
          <w:noProof/>
        </w:rPr>
      </w:pPr>
    </w:p>
    <w:p w14:paraId="69E4F7B0" w14:textId="77777777" w:rsidR="00A05C49" w:rsidRDefault="00A05C49" w:rsidP="002159E5">
      <w:pPr>
        <w:rPr>
          <w:noProof/>
        </w:rPr>
      </w:pPr>
    </w:p>
    <w:p w14:paraId="4B042C4B" w14:textId="7A24061F" w:rsidR="0087082C" w:rsidRDefault="0087082C" w:rsidP="002159E5">
      <w:pPr>
        <w:rPr>
          <w:noProof/>
        </w:rPr>
      </w:pPr>
    </w:p>
    <w:p w14:paraId="530BBB09" w14:textId="04133824" w:rsidR="0087082C" w:rsidRDefault="0087082C" w:rsidP="002159E5">
      <w:pPr>
        <w:rPr>
          <w:noProof/>
        </w:rPr>
      </w:pPr>
    </w:p>
    <w:p w14:paraId="705D77D2" w14:textId="77777777" w:rsidR="0087082C" w:rsidRPr="006643D7" w:rsidRDefault="0087082C" w:rsidP="002159E5">
      <w:pPr>
        <w:rPr>
          <w:noProof/>
        </w:rPr>
      </w:pPr>
    </w:p>
    <w:p w14:paraId="59CCED3C" w14:textId="77777777" w:rsidR="002159E5" w:rsidRPr="006643D7" w:rsidRDefault="002159E5" w:rsidP="002159E5">
      <w:pPr>
        <w:pStyle w:val="Heading4"/>
        <w:rPr>
          <w:rFonts w:ascii="Arial" w:hAnsi="Arial" w:cs="Arial"/>
          <w:noProof/>
        </w:rPr>
      </w:pPr>
      <w:r w:rsidRPr="006643D7">
        <w:rPr>
          <w:rFonts w:ascii="Arial" w:hAnsi="Arial" w:cs="Arial"/>
          <w:noProof/>
        </w:rPr>
        <w:lastRenderedPageBreak/>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1830AC5F" w14:textId="77777777" w:rsidTr="00691911">
        <w:tc>
          <w:tcPr>
            <w:tcW w:w="9606" w:type="dxa"/>
          </w:tcPr>
          <w:p w14:paraId="6AB24B07" w14:textId="42B1F447" w:rsidR="00EC25A0" w:rsidRDefault="00EC25A0" w:rsidP="00691911">
            <w:pPr>
              <w:rPr>
                <w:noProof/>
              </w:rPr>
            </w:pPr>
          </w:p>
          <w:p w14:paraId="3A6E51A5" w14:textId="453FF4F4" w:rsidR="00EC25A0" w:rsidRDefault="00EC25A0" w:rsidP="00691911">
            <w:r>
              <w:rPr>
                <w:noProof/>
              </w:rPr>
              <w:drawing>
                <wp:inline distT="0" distB="0" distL="0" distR="0" wp14:anchorId="5EBB0659" wp14:editId="47EF62AB">
                  <wp:extent cx="5733415" cy="262318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623185"/>
                          </a:xfrm>
                          <a:prstGeom prst="rect">
                            <a:avLst/>
                          </a:prstGeom>
                        </pic:spPr>
                      </pic:pic>
                    </a:graphicData>
                  </a:graphic>
                </wp:inline>
              </w:drawing>
            </w:r>
          </w:p>
          <w:p w14:paraId="13EAE1D7" w14:textId="77777777" w:rsidR="0087082C" w:rsidRDefault="0087082C" w:rsidP="00691911"/>
          <w:p w14:paraId="0EDE5950" w14:textId="77777777" w:rsidR="0087082C" w:rsidRDefault="0087082C" w:rsidP="00691911"/>
          <w:p w14:paraId="4BB4D9D9" w14:textId="34E6A1EA" w:rsidR="00EC25A0" w:rsidRDefault="00EC25A0" w:rsidP="00691911">
            <w:r>
              <w:t>Terdapat 2 menu, yaitu :</w:t>
            </w:r>
          </w:p>
          <w:p w14:paraId="6D9E2C5A" w14:textId="77777777" w:rsidR="00EC25A0" w:rsidRDefault="00EC25A0" w:rsidP="00EC25A0">
            <w:pPr>
              <w:pStyle w:val="ListParagraph"/>
              <w:numPr>
                <w:ilvl w:val="0"/>
                <w:numId w:val="37"/>
              </w:numPr>
              <w:spacing w:before="60" w:after="60" w:line="240" w:lineRule="auto"/>
              <w:ind w:left="447"/>
            </w:pPr>
            <w:r>
              <w:t xml:space="preserve">Report Staging Activity  </w:t>
            </w:r>
          </w:p>
          <w:p w14:paraId="6615CE74" w14:textId="7CAF0466" w:rsidR="00EC25A0" w:rsidRDefault="00EC25A0" w:rsidP="00EC25A0">
            <w:pPr>
              <w:pStyle w:val="ListParagraph"/>
              <w:numPr>
                <w:ilvl w:val="0"/>
                <w:numId w:val="37"/>
              </w:numPr>
              <w:ind w:left="447"/>
            </w:pPr>
            <w:r>
              <w:t>Report Staging History</w:t>
            </w:r>
          </w:p>
          <w:p w14:paraId="6148B9BC" w14:textId="6BB727DC" w:rsidR="00EC25A0" w:rsidRDefault="00EC25A0" w:rsidP="00EC25A0">
            <w:pPr>
              <w:pStyle w:val="ListParagraph"/>
              <w:ind w:left="0"/>
            </w:pPr>
          </w:p>
          <w:p w14:paraId="0BEBB37F" w14:textId="28278AB0" w:rsidR="002159E5" w:rsidRDefault="00EC25A0" w:rsidP="00EC25A0">
            <w:pPr>
              <w:pStyle w:val="ListParagraph"/>
              <w:ind w:left="0"/>
              <w:rPr>
                <w:noProof/>
                <w:sz w:val="18"/>
              </w:rPr>
            </w:pPr>
            <w:r>
              <w:rPr>
                <w:noProof/>
              </w:rPr>
              <w:drawing>
                <wp:inline distT="0" distB="0" distL="0" distR="0" wp14:anchorId="0F7F0A19" wp14:editId="17B3081F">
                  <wp:extent cx="5733415" cy="262318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623185"/>
                          </a:xfrm>
                          <a:prstGeom prst="rect">
                            <a:avLst/>
                          </a:prstGeom>
                        </pic:spPr>
                      </pic:pic>
                    </a:graphicData>
                  </a:graphic>
                </wp:inline>
              </w:drawing>
            </w:r>
          </w:p>
          <w:p w14:paraId="6C51C648" w14:textId="77777777" w:rsidR="002159E5" w:rsidRPr="006643D7" w:rsidRDefault="002159E5" w:rsidP="00691911">
            <w:pPr>
              <w:spacing w:line="240" w:lineRule="auto"/>
              <w:jc w:val="center"/>
              <w:rPr>
                <w:noProof/>
                <w:sz w:val="18"/>
              </w:rPr>
            </w:pPr>
          </w:p>
        </w:tc>
      </w:tr>
    </w:tbl>
    <w:p w14:paraId="472D4D1F" w14:textId="5C5CC983" w:rsidR="002159E5" w:rsidRPr="00656462" w:rsidRDefault="002159E5" w:rsidP="002159E5">
      <w:pPr>
        <w:pStyle w:val="Heading3"/>
        <w:rPr>
          <w:noProof/>
        </w:rPr>
      </w:pPr>
      <w:r w:rsidRPr="006643D7">
        <w:rPr>
          <w:noProof/>
        </w:rPr>
        <w:t>Test Case – 0</w:t>
      </w:r>
      <w:r>
        <w:rPr>
          <w:noProof/>
        </w:rPr>
        <w:t>3</w:t>
      </w:r>
      <w:r w:rsidRPr="006643D7">
        <w:rPr>
          <w:noProof/>
        </w:rPr>
        <w:t xml:space="preserve"> </w:t>
      </w:r>
      <w:r w:rsidR="00F11F03" w:rsidRPr="00F11F03">
        <w:rPr>
          <w:noProof/>
        </w:rPr>
        <w:t>Normal -  Penambahan role Customer Service akan diterapkan pada beberapa fitur di DigiSales Mobile</w:t>
      </w:r>
    </w:p>
    <w:p w14:paraId="2FF46C0A"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6CEEAD71" w14:textId="77777777" w:rsidTr="00691911">
        <w:tc>
          <w:tcPr>
            <w:tcW w:w="9606" w:type="dxa"/>
          </w:tcPr>
          <w:p w14:paraId="4EE183F0" w14:textId="77777777" w:rsidR="002159E5" w:rsidRDefault="002159E5" w:rsidP="00691911">
            <w:pPr>
              <w:spacing w:line="240" w:lineRule="auto"/>
              <w:rPr>
                <w:noProof/>
              </w:rPr>
            </w:pPr>
            <w:r>
              <w:rPr>
                <w:noProof/>
              </w:rPr>
              <w:t xml:space="preserve">URL Digisales Portal : </w:t>
            </w:r>
            <w:hyperlink r:id="rId17" w:history="1">
              <w:r w:rsidRPr="00C24DE4">
                <w:rPr>
                  <w:rStyle w:val="Hyperlink"/>
                  <w:noProof/>
                </w:rPr>
                <w:t>http://192.168.231.13:8080/</w:t>
              </w:r>
            </w:hyperlink>
          </w:p>
          <w:p w14:paraId="3C8F72E4" w14:textId="77777777" w:rsidR="002159E5" w:rsidRDefault="002159E5" w:rsidP="00691911">
            <w:pPr>
              <w:spacing w:line="240" w:lineRule="auto"/>
              <w:rPr>
                <w:noProof/>
              </w:rPr>
            </w:pPr>
          </w:p>
          <w:p w14:paraId="66377376" w14:textId="77777777" w:rsidR="002159E5" w:rsidRDefault="002159E5" w:rsidP="00691911">
            <w:pPr>
              <w:spacing w:line="240" w:lineRule="auto"/>
              <w:rPr>
                <w:noProof/>
              </w:rPr>
            </w:pPr>
            <w:r>
              <w:rPr>
                <w:noProof/>
              </w:rPr>
              <w:t>Front Liner/ Customer Service</w:t>
            </w:r>
          </w:p>
          <w:p w14:paraId="78555F83" w14:textId="77777777" w:rsidR="002159E5" w:rsidRDefault="002159E5" w:rsidP="00691911">
            <w:pPr>
              <w:spacing w:line="240" w:lineRule="auto"/>
              <w:rPr>
                <w:noProof/>
              </w:rPr>
            </w:pPr>
            <w:r>
              <w:rPr>
                <w:noProof/>
              </w:rPr>
              <w:t xml:space="preserve">User : </w:t>
            </w:r>
            <w:r w:rsidRPr="0090165C">
              <w:rPr>
                <w:noProof/>
              </w:rPr>
              <w:t>51162</w:t>
            </w:r>
          </w:p>
          <w:p w14:paraId="7E3E2922" w14:textId="77777777" w:rsidR="002159E5" w:rsidRDefault="002159E5" w:rsidP="00691911">
            <w:pPr>
              <w:spacing w:line="240" w:lineRule="auto"/>
              <w:rPr>
                <w:noProof/>
              </w:rPr>
            </w:pPr>
            <w:r>
              <w:rPr>
                <w:noProof/>
              </w:rPr>
              <w:t xml:space="preserve">Password :  </w:t>
            </w:r>
            <w:r w:rsidRPr="00733910">
              <w:rPr>
                <w:noProof/>
              </w:rPr>
              <w:t>digisales123/</w:t>
            </w:r>
          </w:p>
          <w:p w14:paraId="31BD09FE" w14:textId="77777777" w:rsidR="002159E5" w:rsidRDefault="002159E5" w:rsidP="00691911">
            <w:pPr>
              <w:spacing w:line="240" w:lineRule="auto"/>
              <w:rPr>
                <w:noProof/>
              </w:rPr>
            </w:pPr>
          </w:p>
          <w:p w14:paraId="3C352CDD" w14:textId="77777777" w:rsidR="002159E5" w:rsidRDefault="002159E5" w:rsidP="00691911">
            <w:pPr>
              <w:spacing w:line="240" w:lineRule="auto"/>
              <w:rPr>
                <w:noProof/>
              </w:rPr>
            </w:pPr>
            <w:r>
              <w:rPr>
                <w:noProof/>
              </w:rPr>
              <w:t xml:space="preserve">URL Digisales Mobile : </w:t>
            </w:r>
            <w:hyperlink r:id="rId18" w:history="1">
              <w:r w:rsidRPr="009A71AC">
                <w:rPr>
                  <w:rStyle w:val="Hyperlink"/>
                  <w:noProof/>
                </w:rPr>
                <w:t>http://192.168.231.13:85/</w:t>
              </w:r>
            </w:hyperlink>
          </w:p>
          <w:p w14:paraId="5F070116" w14:textId="77777777" w:rsidR="002159E5" w:rsidRDefault="002159E5" w:rsidP="00691911">
            <w:pPr>
              <w:spacing w:line="240" w:lineRule="auto"/>
              <w:rPr>
                <w:noProof/>
              </w:rPr>
            </w:pPr>
          </w:p>
          <w:p w14:paraId="2AC18AED" w14:textId="77777777" w:rsidR="002159E5" w:rsidRDefault="002159E5" w:rsidP="00691911">
            <w:pPr>
              <w:spacing w:line="240" w:lineRule="auto"/>
              <w:rPr>
                <w:noProof/>
              </w:rPr>
            </w:pPr>
            <w:r>
              <w:rPr>
                <w:noProof/>
              </w:rPr>
              <w:lastRenderedPageBreak/>
              <w:t>Front Liner/ Customer Service</w:t>
            </w:r>
          </w:p>
          <w:p w14:paraId="5DFB6915" w14:textId="77777777" w:rsidR="002159E5" w:rsidRDefault="002159E5" w:rsidP="00691911">
            <w:pPr>
              <w:spacing w:line="240" w:lineRule="auto"/>
              <w:rPr>
                <w:noProof/>
              </w:rPr>
            </w:pPr>
            <w:r>
              <w:rPr>
                <w:noProof/>
              </w:rPr>
              <w:t xml:space="preserve">User : </w:t>
            </w:r>
            <w:r w:rsidRPr="0090165C">
              <w:rPr>
                <w:noProof/>
              </w:rPr>
              <w:t>51162</w:t>
            </w:r>
          </w:p>
          <w:p w14:paraId="10FB334F" w14:textId="77777777" w:rsidR="002159E5" w:rsidRDefault="002159E5" w:rsidP="00691911">
            <w:pPr>
              <w:spacing w:line="240" w:lineRule="auto"/>
              <w:rPr>
                <w:noProof/>
              </w:rPr>
            </w:pPr>
            <w:r>
              <w:rPr>
                <w:noProof/>
              </w:rPr>
              <w:t xml:space="preserve">Password :  </w:t>
            </w:r>
            <w:r w:rsidRPr="00733910">
              <w:rPr>
                <w:noProof/>
              </w:rPr>
              <w:t>digisales123/</w:t>
            </w:r>
          </w:p>
          <w:p w14:paraId="0FEC07AA" w14:textId="77777777" w:rsidR="002159E5" w:rsidRPr="006643D7" w:rsidRDefault="002159E5" w:rsidP="00691911">
            <w:pPr>
              <w:spacing w:line="240" w:lineRule="auto"/>
              <w:rPr>
                <w:noProof/>
                <w:sz w:val="18"/>
              </w:rPr>
            </w:pPr>
          </w:p>
        </w:tc>
      </w:tr>
    </w:tbl>
    <w:p w14:paraId="1B80BA18" w14:textId="77777777" w:rsidR="002159E5" w:rsidRPr="006643D7" w:rsidRDefault="002159E5" w:rsidP="002159E5">
      <w:pPr>
        <w:rPr>
          <w:noProof/>
        </w:rPr>
      </w:pPr>
    </w:p>
    <w:p w14:paraId="346FEFE1"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2EC8A55" w14:textId="77777777" w:rsidTr="00691911">
        <w:tc>
          <w:tcPr>
            <w:tcW w:w="9606" w:type="dxa"/>
          </w:tcPr>
          <w:p w14:paraId="663E78AD" w14:textId="77777777" w:rsidR="00F11F03" w:rsidRDefault="00F11F03" w:rsidP="00F11F03">
            <w:pPr>
              <w:pStyle w:val="ListParagraph"/>
              <w:numPr>
                <w:ilvl w:val="0"/>
                <w:numId w:val="37"/>
              </w:numPr>
              <w:spacing w:before="60" w:after="60" w:line="240" w:lineRule="auto"/>
              <w:ind w:left="447"/>
            </w:pPr>
            <w:r>
              <w:t xml:space="preserve">Customer Profiling </w:t>
            </w:r>
          </w:p>
          <w:p w14:paraId="45525751" w14:textId="142B8FF5" w:rsidR="002159E5" w:rsidRPr="00F11F03" w:rsidRDefault="00F11F03" w:rsidP="00F11F03">
            <w:pPr>
              <w:pStyle w:val="ListParagraph"/>
              <w:numPr>
                <w:ilvl w:val="0"/>
                <w:numId w:val="37"/>
              </w:numPr>
              <w:spacing w:before="60" w:after="60" w:line="240" w:lineRule="auto"/>
              <w:ind w:left="447"/>
            </w:pPr>
            <w:r>
              <w:t>Pipeline Staging</w:t>
            </w:r>
          </w:p>
        </w:tc>
      </w:tr>
    </w:tbl>
    <w:p w14:paraId="4783926E" w14:textId="77777777" w:rsidR="002159E5" w:rsidRPr="006643D7" w:rsidRDefault="002159E5" w:rsidP="002159E5">
      <w:pPr>
        <w:rPr>
          <w:noProof/>
        </w:rPr>
      </w:pPr>
    </w:p>
    <w:p w14:paraId="1D955E9B"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38933BCB" w14:textId="77777777" w:rsidTr="00691911">
        <w:tc>
          <w:tcPr>
            <w:tcW w:w="9606" w:type="dxa"/>
          </w:tcPr>
          <w:p w14:paraId="065B2638" w14:textId="23BCC584" w:rsidR="002159E5" w:rsidRDefault="002159E5" w:rsidP="002E6160">
            <w:pPr>
              <w:pStyle w:val="ListParagraph"/>
              <w:numPr>
                <w:ilvl w:val="0"/>
                <w:numId w:val="44"/>
              </w:numPr>
              <w:ind w:left="447"/>
              <w:rPr>
                <w:noProof/>
              </w:rPr>
            </w:pPr>
            <w:r w:rsidRPr="00CA205C">
              <w:rPr>
                <w:noProof/>
              </w:rPr>
              <w:t>Login menggunakan username &amp; password yang benar</w:t>
            </w:r>
          </w:p>
          <w:p w14:paraId="1BF21952" w14:textId="7DDC1241" w:rsidR="002E6160" w:rsidRDefault="002E6160" w:rsidP="002E6160">
            <w:pPr>
              <w:pStyle w:val="ListParagraph"/>
              <w:numPr>
                <w:ilvl w:val="0"/>
                <w:numId w:val="44"/>
              </w:numPr>
              <w:ind w:left="447"/>
              <w:rPr>
                <w:noProof/>
              </w:rPr>
            </w:pPr>
            <w:r>
              <w:rPr>
                <w:noProof/>
              </w:rPr>
              <w:t>Klik Search yang ada pada menu Home</w:t>
            </w:r>
          </w:p>
          <w:p w14:paraId="6495A0BE" w14:textId="443FC282" w:rsidR="002E6160" w:rsidRDefault="002E6160" w:rsidP="002E6160">
            <w:pPr>
              <w:pStyle w:val="ListParagraph"/>
              <w:numPr>
                <w:ilvl w:val="0"/>
                <w:numId w:val="44"/>
              </w:numPr>
              <w:ind w:left="447"/>
              <w:rPr>
                <w:noProof/>
              </w:rPr>
            </w:pPr>
            <w:r>
              <w:rPr>
                <w:noProof/>
              </w:rPr>
              <w:t>Atau Bisa juga dengan cara masuk ke Store</w:t>
            </w:r>
          </w:p>
          <w:p w14:paraId="71D5F7E0" w14:textId="1B5114E0" w:rsidR="002159E5" w:rsidRPr="0087082C" w:rsidRDefault="00405EFB" w:rsidP="0087082C">
            <w:pPr>
              <w:pStyle w:val="ListParagraph"/>
              <w:numPr>
                <w:ilvl w:val="0"/>
                <w:numId w:val="44"/>
              </w:numPr>
              <w:ind w:left="447"/>
              <w:rPr>
                <w:noProof/>
              </w:rPr>
            </w:pPr>
            <w:r>
              <w:rPr>
                <w:noProof/>
              </w:rPr>
              <w:t>Untuk Staging klik pada icon Pipeline</w:t>
            </w:r>
          </w:p>
        </w:tc>
      </w:tr>
    </w:tbl>
    <w:p w14:paraId="3BDA34D4" w14:textId="77777777" w:rsidR="00405EFB" w:rsidRPr="006643D7" w:rsidRDefault="00405EFB" w:rsidP="002159E5">
      <w:pPr>
        <w:rPr>
          <w:noProof/>
        </w:rPr>
      </w:pPr>
    </w:p>
    <w:p w14:paraId="09D72971" w14:textId="77777777" w:rsidR="002159E5" w:rsidRPr="006643D7" w:rsidRDefault="002159E5" w:rsidP="002159E5">
      <w:pPr>
        <w:pStyle w:val="Heading4"/>
        <w:rPr>
          <w:rFonts w:ascii="Arial" w:hAnsi="Arial" w:cs="Arial"/>
          <w:noProof/>
        </w:rPr>
      </w:pPr>
      <w:r w:rsidRPr="006643D7">
        <w:rPr>
          <w:rFonts w:ascii="Arial" w:hAnsi="Arial" w:cs="Arial"/>
          <w:noProof/>
        </w:rPr>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28E89440" w14:textId="77777777" w:rsidTr="00691911">
        <w:tc>
          <w:tcPr>
            <w:tcW w:w="9606" w:type="dxa"/>
          </w:tcPr>
          <w:p w14:paraId="1E5D96F7" w14:textId="77777777" w:rsidR="002159E5" w:rsidRPr="006643D7" w:rsidRDefault="002159E5" w:rsidP="00691911">
            <w:pPr>
              <w:spacing w:line="240" w:lineRule="auto"/>
              <w:jc w:val="center"/>
              <w:rPr>
                <w:noProof/>
                <w:sz w:val="18"/>
              </w:rPr>
            </w:pPr>
          </w:p>
          <w:p w14:paraId="08AF1BDA" w14:textId="25AD0382" w:rsidR="00405EFB" w:rsidRDefault="00405EFB" w:rsidP="00405EFB">
            <w:pPr>
              <w:tabs>
                <w:tab w:val="left" w:pos="6645"/>
              </w:tabs>
              <w:rPr>
                <w:b/>
                <w:bCs/>
              </w:rPr>
            </w:pPr>
            <w:r w:rsidRPr="00405EFB">
              <w:rPr>
                <w:b/>
                <w:bCs/>
              </w:rPr>
              <w:t>Costumer Profilling</w:t>
            </w:r>
          </w:p>
          <w:p w14:paraId="723505D8" w14:textId="37ADC59E" w:rsidR="00405EFB" w:rsidRPr="00405EFB" w:rsidRDefault="00405EFB" w:rsidP="00405EFB">
            <w:pPr>
              <w:tabs>
                <w:tab w:val="left" w:pos="6645"/>
              </w:tabs>
            </w:pPr>
            <w:r>
              <w:t>Masuk menggunakan user CS</w:t>
            </w:r>
          </w:p>
          <w:p w14:paraId="3D517519" w14:textId="77777777" w:rsidR="00405EFB" w:rsidRDefault="002E6160" w:rsidP="00405EFB">
            <w:pPr>
              <w:tabs>
                <w:tab w:val="left" w:pos="6645"/>
              </w:tabs>
            </w:pPr>
            <w:r>
              <w:rPr>
                <w:noProof/>
              </w:rPr>
              <w:drawing>
                <wp:inline distT="0" distB="0" distL="0" distR="0" wp14:anchorId="2F3DD1E5" wp14:editId="64AE2A9E">
                  <wp:extent cx="1826292" cy="3240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6292" cy="3240000"/>
                          </a:xfrm>
                          <a:prstGeom prst="rect">
                            <a:avLst/>
                          </a:prstGeom>
                        </pic:spPr>
                      </pic:pic>
                    </a:graphicData>
                  </a:graphic>
                </wp:inline>
              </w:drawing>
            </w:r>
          </w:p>
          <w:p w14:paraId="79CCD37D" w14:textId="77777777" w:rsidR="00405EFB" w:rsidRDefault="00405EFB" w:rsidP="00405EFB">
            <w:pPr>
              <w:tabs>
                <w:tab w:val="left" w:pos="6645"/>
              </w:tabs>
            </w:pPr>
          </w:p>
          <w:p w14:paraId="4F1B83B4" w14:textId="77777777" w:rsidR="00405EFB" w:rsidRDefault="00405EFB" w:rsidP="00405EFB">
            <w:pPr>
              <w:tabs>
                <w:tab w:val="left" w:pos="6645"/>
              </w:tabs>
            </w:pPr>
            <w:r>
              <w:t>Kemudian bisa menggunakan fungsi Search dengan memasukan CIF</w:t>
            </w:r>
          </w:p>
          <w:p w14:paraId="0869BE91" w14:textId="7EBCEA75" w:rsidR="00405EFB" w:rsidRDefault="00405EFB" w:rsidP="00405EFB">
            <w:pPr>
              <w:tabs>
                <w:tab w:val="left" w:pos="6645"/>
              </w:tabs>
              <w:rPr>
                <w:noProof/>
              </w:rPr>
            </w:pPr>
            <w:r>
              <w:rPr>
                <w:noProof/>
              </w:rPr>
              <w:lastRenderedPageBreak/>
              <w:drawing>
                <wp:inline distT="0" distB="0" distL="0" distR="0" wp14:anchorId="2026BA7A" wp14:editId="505C9746">
                  <wp:extent cx="1810766" cy="32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0766" cy="3240000"/>
                          </a:xfrm>
                          <a:prstGeom prst="rect">
                            <a:avLst/>
                          </a:prstGeom>
                        </pic:spPr>
                      </pic:pic>
                    </a:graphicData>
                  </a:graphic>
                </wp:inline>
              </w:drawing>
            </w:r>
            <w:r>
              <w:t xml:space="preserve">  </w:t>
            </w:r>
            <w:r>
              <w:rPr>
                <w:noProof/>
              </w:rPr>
              <w:t xml:space="preserve">  </w:t>
            </w:r>
            <w:r w:rsidR="00E03EBE">
              <w:rPr>
                <w:noProof/>
              </w:rPr>
              <w:t xml:space="preserve">  </w:t>
            </w:r>
            <w:r>
              <w:rPr>
                <w:noProof/>
              </w:rPr>
              <w:drawing>
                <wp:inline distT="0" distB="0" distL="0" distR="0" wp14:anchorId="501D6FB7" wp14:editId="004ABC81">
                  <wp:extent cx="1829719" cy="32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9719" cy="3240000"/>
                          </a:xfrm>
                          <a:prstGeom prst="rect">
                            <a:avLst/>
                          </a:prstGeom>
                        </pic:spPr>
                      </pic:pic>
                    </a:graphicData>
                  </a:graphic>
                </wp:inline>
              </w:drawing>
            </w:r>
            <w:r>
              <w:rPr>
                <w:noProof/>
              </w:rPr>
              <w:t xml:space="preserve">  </w:t>
            </w:r>
            <w:r w:rsidR="00E03EBE">
              <w:rPr>
                <w:noProof/>
              </w:rPr>
              <w:t xml:space="preserve">     </w:t>
            </w:r>
            <w:r w:rsidR="00E03EBE">
              <w:rPr>
                <w:noProof/>
              </w:rPr>
              <w:drawing>
                <wp:inline distT="0" distB="0" distL="0" distR="0" wp14:anchorId="6C50401A" wp14:editId="489CB191">
                  <wp:extent cx="1819478" cy="3240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478" cy="3240000"/>
                          </a:xfrm>
                          <a:prstGeom prst="rect">
                            <a:avLst/>
                          </a:prstGeom>
                        </pic:spPr>
                      </pic:pic>
                    </a:graphicData>
                  </a:graphic>
                </wp:inline>
              </w:drawing>
            </w:r>
          </w:p>
          <w:p w14:paraId="307B9772" w14:textId="3B17057F" w:rsidR="00E03EBE" w:rsidRDefault="00E03EBE" w:rsidP="00405EFB">
            <w:pPr>
              <w:tabs>
                <w:tab w:val="left" w:pos="6645"/>
              </w:tabs>
              <w:rPr>
                <w:noProof/>
              </w:rPr>
            </w:pPr>
          </w:p>
          <w:p w14:paraId="7D3AB465" w14:textId="50279009" w:rsidR="00E03EBE" w:rsidRDefault="00E03EBE" w:rsidP="00405EFB">
            <w:pPr>
              <w:tabs>
                <w:tab w:val="left" w:pos="6645"/>
              </w:tabs>
              <w:rPr>
                <w:noProof/>
              </w:rPr>
            </w:pPr>
          </w:p>
          <w:p w14:paraId="18CD812A" w14:textId="1EE0DE35" w:rsidR="00E03EBE" w:rsidRDefault="00E03EBE" w:rsidP="00405EFB">
            <w:pPr>
              <w:tabs>
                <w:tab w:val="left" w:pos="6645"/>
              </w:tabs>
              <w:rPr>
                <w:noProof/>
              </w:rPr>
            </w:pPr>
          </w:p>
          <w:p w14:paraId="33B968B4" w14:textId="6AF285DF" w:rsidR="00E03EBE" w:rsidRDefault="00E03EBE" w:rsidP="00405EFB">
            <w:pPr>
              <w:tabs>
                <w:tab w:val="left" w:pos="6645"/>
              </w:tabs>
              <w:rPr>
                <w:noProof/>
              </w:rPr>
            </w:pPr>
          </w:p>
          <w:p w14:paraId="10FFF04B" w14:textId="26F34C77" w:rsidR="00405EFB" w:rsidRDefault="00405EFB" w:rsidP="00405EFB">
            <w:pPr>
              <w:tabs>
                <w:tab w:val="left" w:pos="6645"/>
              </w:tabs>
            </w:pPr>
          </w:p>
          <w:p w14:paraId="407F6A34" w14:textId="77777777" w:rsidR="00E03EBE" w:rsidRDefault="00E03EBE" w:rsidP="00405EFB">
            <w:pPr>
              <w:tabs>
                <w:tab w:val="left" w:pos="6645"/>
              </w:tabs>
              <w:rPr>
                <w:noProof/>
              </w:rPr>
            </w:pPr>
          </w:p>
          <w:p w14:paraId="5EC93C62" w14:textId="541B9066" w:rsidR="00E03EBE" w:rsidRDefault="00E03EBE" w:rsidP="00405EFB">
            <w:pPr>
              <w:tabs>
                <w:tab w:val="left" w:pos="6645"/>
              </w:tabs>
            </w:pPr>
            <w:r>
              <w:rPr>
                <w:noProof/>
              </w:rPr>
              <w:drawing>
                <wp:inline distT="0" distB="0" distL="0" distR="0" wp14:anchorId="0FF81F4A" wp14:editId="105B8950">
                  <wp:extent cx="1825522" cy="324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5522" cy="3240000"/>
                          </a:xfrm>
                          <a:prstGeom prst="rect">
                            <a:avLst/>
                          </a:prstGeom>
                        </pic:spPr>
                      </pic:pic>
                    </a:graphicData>
                  </a:graphic>
                </wp:inline>
              </w:drawing>
            </w:r>
            <w:r>
              <w:t xml:space="preserve">   </w:t>
            </w:r>
            <w:r>
              <w:rPr>
                <w:noProof/>
              </w:rPr>
              <w:drawing>
                <wp:inline distT="0" distB="0" distL="0" distR="0" wp14:anchorId="49A9A05E" wp14:editId="7CE322D4">
                  <wp:extent cx="1786542" cy="32400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542" cy="3240000"/>
                          </a:xfrm>
                          <a:prstGeom prst="rect">
                            <a:avLst/>
                          </a:prstGeom>
                        </pic:spPr>
                      </pic:pic>
                    </a:graphicData>
                  </a:graphic>
                </wp:inline>
              </w:drawing>
            </w:r>
          </w:p>
          <w:p w14:paraId="3B208370" w14:textId="4E825619" w:rsidR="00E03EBE" w:rsidRDefault="00E03EBE" w:rsidP="00405EFB">
            <w:pPr>
              <w:tabs>
                <w:tab w:val="left" w:pos="6645"/>
              </w:tabs>
            </w:pPr>
          </w:p>
          <w:p w14:paraId="49F73959" w14:textId="77777777" w:rsidR="0087082C" w:rsidRDefault="0087082C" w:rsidP="00405EFB">
            <w:pPr>
              <w:tabs>
                <w:tab w:val="left" w:pos="6645"/>
              </w:tabs>
              <w:rPr>
                <w:b/>
                <w:bCs/>
              </w:rPr>
            </w:pPr>
          </w:p>
          <w:p w14:paraId="7460AC3E" w14:textId="77777777" w:rsidR="0087082C" w:rsidRDefault="0087082C" w:rsidP="00405EFB">
            <w:pPr>
              <w:tabs>
                <w:tab w:val="left" w:pos="6645"/>
              </w:tabs>
              <w:rPr>
                <w:b/>
                <w:bCs/>
              </w:rPr>
            </w:pPr>
          </w:p>
          <w:p w14:paraId="51D079F5" w14:textId="77777777" w:rsidR="0087082C" w:rsidRDefault="0087082C" w:rsidP="00405EFB">
            <w:pPr>
              <w:tabs>
                <w:tab w:val="left" w:pos="6645"/>
              </w:tabs>
              <w:rPr>
                <w:b/>
                <w:bCs/>
              </w:rPr>
            </w:pPr>
          </w:p>
          <w:p w14:paraId="464A4D5B" w14:textId="77777777" w:rsidR="0087082C" w:rsidRDefault="0087082C" w:rsidP="00405EFB">
            <w:pPr>
              <w:tabs>
                <w:tab w:val="left" w:pos="6645"/>
              </w:tabs>
              <w:rPr>
                <w:b/>
                <w:bCs/>
              </w:rPr>
            </w:pPr>
          </w:p>
          <w:p w14:paraId="5DD387D7" w14:textId="77777777" w:rsidR="0087082C" w:rsidRDefault="0087082C" w:rsidP="00405EFB">
            <w:pPr>
              <w:tabs>
                <w:tab w:val="left" w:pos="6645"/>
              </w:tabs>
              <w:rPr>
                <w:b/>
                <w:bCs/>
              </w:rPr>
            </w:pPr>
          </w:p>
          <w:p w14:paraId="792DEAB3" w14:textId="2B8664BE" w:rsidR="00E03EBE" w:rsidRDefault="00E03EBE" w:rsidP="00405EFB">
            <w:pPr>
              <w:tabs>
                <w:tab w:val="left" w:pos="6645"/>
              </w:tabs>
              <w:rPr>
                <w:b/>
                <w:bCs/>
              </w:rPr>
            </w:pPr>
            <w:r w:rsidRPr="00E03EBE">
              <w:rPr>
                <w:b/>
                <w:bCs/>
              </w:rPr>
              <w:lastRenderedPageBreak/>
              <w:t>Pipeline Staging</w:t>
            </w:r>
          </w:p>
          <w:p w14:paraId="4BABD85B" w14:textId="77777777" w:rsidR="00E03EBE" w:rsidRPr="00E03EBE" w:rsidRDefault="00E03EBE" w:rsidP="00405EFB">
            <w:pPr>
              <w:tabs>
                <w:tab w:val="left" w:pos="6645"/>
              </w:tabs>
              <w:rPr>
                <w:b/>
                <w:bCs/>
              </w:rPr>
            </w:pPr>
          </w:p>
          <w:p w14:paraId="24CFA0C8" w14:textId="44D0DC93" w:rsidR="00405EFB" w:rsidRDefault="00E03EBE" w:rsidP="00405EFB">
            <w:pPr>
              <w:tabs>
                <w:tab w:val="left" w:pos="6645"/>
              </w:tabs>
            </w:pPr>
            <w:r>
              <w:rPr>
                <w:noProof/>
              </w:rPr>
              <w:drawing>
                <wp:inline distT="0" distB="0" distL="0" distR="0" wp14:anchorId="3863763D" wp14:editId="29379353">
                  <wp:extent cx="1828156" cy="324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156" cy="3240000"/>
                          </a:xfrm>
                          <a:prstGeom prst="rect">
                            <a:avLst/>
                          </a:prstGeom>
                        </pic:spPr>
                      </pic:pic>
                    </a:graphicData>
                  </a:graphic>
                </wp:inline>
              </w:drawing>
            </w:r>
            <w:r>
              <w:t xml:space="preserve">  </w:t>
            </w:r>
            <w:r>
              <w:rPr>
                <w:noProof/>
              </w:rPr>
              <w:t xml:space="preserve">    </w:t>
            </w:r>
            <w:r>
              <w:rPr>
                <w:noProof/>
              </w:rPr>
              <w:drawing>
                <wp:inline distT="0" distB="0" distL="0" distR="0" wp14:anchorId="1FF043EE" wp14:editId="78571C33">
                  <wp:extent cx="1813433" cy="32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3433" cy="3240000"/>
                          </a:xfrm>
                          <a:prstGeom prst="rect">
                            <a:avLst/>
                          </a:prstGeom>
                        </pic:spPr>
                      </pic:pic>
                    </a:graphicData>
                  </a:graphic>
                </wp:inline>
              </w:drawing>
            </w:r>
            <w:r>
              <w:t xml:space="preserve">  </w:t>
            </w:r>
            <w:r>
              <w:rPr>
                <w:noProof/>
              </w:rPr>
              <w:t xml:space="preserve">    </w:t>
            </w:r>
            <w:r>
              <w:rPr>
                <w:noProof/>
              </w:rPr>
              <w:drawing>
                <wp:inline distT="0" distB="0" distL="0" distR="0" wp14:anchorId="034A271F" wp14:editId="1B2145F0">
                  <wp:extent cx="1862696" cy="324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2696" cy="3240000"/>
                          </a:xfrm>
                          <a:prstGeom prst="rect">
                            <a:avLst/>
                          </a:prstGeom>
                        </pic:spPr>
                      </pic:pic>
                    </a:graphicData>
                  </a:graphic>
                </wp:inline>
              </w:drawing>
            </w:r>
          </w:p>
          <w:p w14:paraId="508567B6" w14:textId="648A8D1C" w:rsidR="002159E5" w:rsidRPr="006643D7" w:rsidRDefault="002159E5" w:rsidP="0087082C">
            <w:pPr>
              <w:tabs>
                <w:tab w:val="left" w:pos="6645"/>
              </w:tabs>
              <w:rPr>
                <w:noProof/>
                <w:sz w:val="18"/>
              </w:rPr>
            </w:pPr>
          </w:p>
        </w:tc>
      </w:tr>
    </w:tbl>
    <w:p w14:paraId="410AB75A" w14:textId="085B611D" w:rsidR="002159E5" w:rsidRPr="00656462" w:rsidRDefault="002159E5" w:rsidP="002159E5">
      <w:pPr>
        <w:pStyle w:val="Heading3"/>
        <w:rPr>
          <w:noProof/>
        </w:rPr>
      </w:pPr>
      <w:r w:rsidRPr="006643D7">
        <w:rPr>
          <w:noProof/>
        </w:rPr>
        <w:lastRenderedPageBreak/>
        <w:t>Test Case – 0</w:t>
      </w:r>
      <w:r>
        <w:rPr>
          <w:noProof/>
        </w:rPr>
        <w:t>4</w:t>
      </w:r>
      <w:r w:rsidR="00F11F03" w:rsidRPr="00F11F03">
        <w:rPr>
          <w:sz w:val="18"/>
        </w:rPr>
        <w:t xml:space="preserve"> </w:t>
      </w:r>
      <w:r w:rsidR="00F11F03" w:rsidRPr="00F11F03">
        <w:t xml:space="preserve">Normal -  Penyesuaian Customer </w:t>
      </w:r>
    </w:p>
    <w:p w14:paraId="5328C65F"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5422D603" w14:textId="77777777" w:rsidTr="00691911">
        <w:tc>
          <w:tcPr>
            <w:tcW w:w="9606" w:type="dxa"/>
          </w:tcPr>
          <w:p w14:paraId="5E4EF9B6" w14:textId="77777777" w:rsidR="002159E5" w:rsidRDefault="002159E5" w:rsidP="00691911">
            <w:pPr>
              <w:spacing w:line="240" w:lineRule="auto"/>
              <w:rPr>
                <w:noProof/>
              </w:rPr>
            </w:pPr>
            <w:r>
              <w:rPr>
                <w:noProof/>
              </w:rPr>
              <w:t xml:space="preserve">URL Digisales Portal : </w:t>
            </w:r>
            <w:hyperlink r:id="rId28" w:history="1">
              <w:r w:rsidRPr="00C24DE4">
                <w:rPr>
                  <w:rStyle w:val="Hyperlink"/>
                  <w:noProof/>
                </w:rPr>
                <w:t>http://192.168.231.13:8080/</w:t>
              </w:r>
            </w:hyperlink>
          </w:p>
          <w:p w14:paraId="16CE94BC" w14:textId="77777777" w:rsidR="002159E5" w:rsidRDefault="002159E5" w:rsidP="00691911">
            <w:pPr>
              <w:spacing w:line="240" w:lineRule="auto"/>
              <w:rPr>
                <w:noProof/>
              </w:rPr>
            </w:pPr>
          </w:p>
          <w:p w14:paraId="0E2CAD11" w14:textId="77777777" w:rsidR="002159E5" w:rsidRDefault="002159E5" w:rsidP="00691911">
            <w:pPr>
              <w:spacing w:line="240" w:lineRule="auto"/>
              <w:rPr>
                <w:noProof/>
              </w:rPr>
            </w:pPr>
            <w:r>
              <w:rPr>
                <w:noProof/>
              </w:rPr>
              <w:t>Front Liner/ Customer Service</w:t>
            </w:r>
          </w:p>
          <w:p w14:paraId="62F82490" w14:textId="77777777" w:rsidR="002159E5" w:rsidRDefault="002159E5" w:rsidP="00691911">
            <w:pPr>
              <w:spacing w:line="240" w:lineRule="auto"/>
              <w:rPr>
                <w:noProof/>
              </w:rPr>
            </w:pPr>
            <w:r>
              <w:rPr>
                <w:noProof/>
              </w:rPr>
              <w:t xml:space="preserve">User : </w:t>
            </w:r>
            <w:r w:rsidRPr="0090165C">
              <w:rPr>
                <w:noProof/>
              </w:rPr>
              <w:t>51162</w:t>
            </w:r>
          </w:p>
          <w:p w14:paraId="649F9BC6" w14:textId="77777777" w:rsidR="002159E5" w:rsidRDefault="002159E5" w:rsidP="00691911">
            <w:pPr>
              <w:spacing w:line="240" w:lineRule="auto"/>
              <w:rPr>
                <w:noProof/>
              </w:rPr>
            </w:pPr>
            <w:r>
              <w:rPr>
                <w:noProof/>
              </w:rPr>
              <w:t xml:space="preserve">Password :  </w:t>
            </w:r>
            <w:r w:rsidRPr="00733910">
              <w:rPr>
                <w:noProof/>
              </w:rPr>
              <w:t>digisales123/</w:t>
            </w:r>
          </w:p>
          <w:p w14:paraId="5A27F79C" w14:textId="77777777" w:rsidR="002159E5" w:rsidRDefault="002159E5" w:rsidP="00691911">
            <w:pPr>
              <w:spacing w:line="240" w:lineRule="auto"/>
              <w:rPr>
                <w:noProof/>
              </w:rPr>
            </w:pPr>
          </w:p>
          <w:p w14:paraId="4A52FF1A" w14:textId="77777777" w:rsidR="002159E5" w:rsidRDefault="002159E5" w:rsidP="00691911">
            <w:pPr>
              <w:spacing w:line="240" w:lineRule="auto"/>
              <w:rPr>
                <w:noProof/>
              </w:rPr>
            </w:pPr>
            <w:r>
              <w:rPr>
                <w:noProof/>
              </w:rPr>
              <w:t xml:space="preserve">URL Digisales Mobile : </w:t>
            </w:r>
            <w:hyperlink r:id="rId29" w:history="1">
              <w:r w:rsidRPr="009A71AC">
                <w:rPr>
                  <w:rStyle w:val="Hyperlink"/>
                  <w:noProof/>
                </w:rPr>
                <w:t>http://192.168.231.13:85/</w:t>
              </w:r>
            </w:hyperlink>
          </w:p>
          <w:p w14:paraId="6D1163B5" w14:textId="77777777" w:rsidR="002159E5" w:rsidRDefault="002159E5" w:rsidP="00691911">
            <w:pPr>
              <w:spacing w:line="240" w:lineRule="auto"/>
              <w:rPr>
                <w:noProof/>
              </w:rPr>
            </w:pPr>
          </w:p>
          <w:p w14:paraId="4F2AF9BC" w14:textId="77777777" w:rsidR="002159E5" w:rsidRDefault="002159E5" w:rsidP="00691911">
            <w:pPr>
              <w:spacing w:line="240" w:lineRule="auto"/>
              <w:rPr>
                <w:noProof/>
              </w:rPr>
            </w:pPr>
            <w:r>
              <w:rPr>
                <w:noProof/>
              </w:rPr>
              <w:t>Front Liner/ Customer Service</w:t>
            </w:r>
          </w:p>
          <w:p w14:paraId="3EBB7930" w14:textId="77777777" w:rsidR="002159E5" w:rsidRDefault="002159E5" w:rsidP="00691911">
            <w:pPr>
              <w:spacing w:line="240" w:lineRule="auto"/>
              <w:rPr>
                <w:noProof/>
              </w:rPr>
            </w:pPr>
            <w:r>
              <w:rPr>
                <w:noProof/>
              </w:rPr>
              <w:t xml:space="preserve">User : </w:t>
            </w:r>
            <w:r w:rsidRPr="0090165C">
              <w:rPr>
                <w:noProof/>
              </w:rPr>
              <w:t>51162</w:t>
            </w:r>
          </w:p>
          <w:p w14:paraId="392502C0" w14:textId="77777777" w:rsidR="002159E5" w:rsidRDefault="002159E5" w:rsidP="00691911">
            <w:pPr>
              <w:spacing w:line="240" w:lineRule="auto"/>
              <w:rPr>
                <w:noProof/>
              </w:rPr>
            </w:pPr>
            <w:r>
              <w:rPr>
                <w:noProof/>
              </w:rPr>
              <w:t xml:space="preserve">Password :  </w:t>
            </w:r>
            <w:r w:rsidRPr="00733910">
              <w:rPr>
                <w:noProof/>
              </w:rPr>
              <w:t>digisales123/</w:t>
            </w:r>
          </w:p>
          <w:p w14:paraId="5BE75132" w14:textId="77777777" w:rsidR="002159E5" w:rsidRPr="006643D7" w:rsidRDefault="002159E5" w:rsidP="00691911">
            <w:pPr>
              <w:spacing w:line="240" w:lineRule="auto"/>
              <w:rPr>
                <w:noProof/>
                <w:sz w:val="18"/>
              </w:rPr>
            </w:pPr>
          </w:p>
        </w:tc>
      </w:tr>
    </w:tbl>
    <w:p w14:paraId="57790BAD" w14:textId="77777777" w:rsidR="002159E5" w:rsidRPr="006643D7" w:rsidRDefault="002159E5" w:rsidP="002159E5">
      <w:pPr>
        <w:rPr>
          <w:noProof/>
        </w:rPr>
      </w:pPr>
    </w:p>
    <w:p w14:paraId="59C1DCD7"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67398446" w14:textId="77777777" w:rsidTr="00691911">
        <w:tc>
          <w:tcPr>
            <w:tcW w:w="9606" w:type="dxa"/>
          </w:tcPr>
          <w:p w14:paraId="1B3FBF90" w14:textId="77777777" w:rsidR="00F11F03" w:rsidRDefault="00F11F03" w:rsidP="00F11F03">
            <w:pPr>
              <w:pStyle w:val="ListParagraph"/>
              <w:numPr>
                <w:ilvl w:val="0"/>
                <w:numId w:val="37"/>
              </w:numPr>
              <w:spacing w:before="60" w:after="60" w:line="240" w:lineRule="auto"/>
              <w:ind w:left="447"/>
            </w:pPr>
            <w:r>
              <w:t xml:space="preserve">Modul Customer Profiling sesuai dengan existing namun fungsi “Add To Flagging” tidak dibutuhkan (Disable) </w:t>
            </w:r>
          </w:p>
          <w:p w14:paraId="7D41FAA5" w14:textId="30A3E973" w:rsidR="002159E5" w:rsidRPr="00F11F03" w:rsidRDefault="00F11F03" w:rsidP="00F11F03">
            <w:pPr>
              <w:pStyle w:val="ListParagraph"/>
              <w:numPr>
                <w:ilvl w:val="0"/>
                <w:numId w:val="37"/>
              </w:numPr>
              <w:spacing w:before="60" w:after="60" w:line="240" w:lineRule="auto"/>
              <w:ind w:left="447"/>
            </w:pPr>
            <w:r>
              <w:t>Berhasil melakukan Customer Profiling</w:t>
            </w:r>
          </w:p>
        </w:tc>
      </w:tr>
    </w:tbl>
    <w:p w14:paraId="249466D8" w14:textId="77777777" w:rsidR="002159E5" w:rsidRPr="006643D7" w:rsidRDefault="002159E5" w:rsidP="002159E5">
      <w:pPr>
        <w:rPr>
          <w:noProof/>
        </w:rPr>
      </w:pPr>
    </w:p>
    <w:p w14:paraId="6C3A3825"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3206FCB1" w14:textId="77777777" w:rsidTr="00691911">
        <w:tc>
          <w:tcPr>
            <w:tcW w:w="9606" w:type="dxa"/>
          </w:tcPr>
          <w:p w14:paraId="4F1F863A" w14:textId="77777777" w:rsidR="0087082C" w:rsidRDefault="0087082C" w:rsidP="0087082C">
            <w:pPr>
              <w:pStyle w:val="ListParagraph"/>
              <w:numPr>
                <w:ilvl w:val="0"/>
                <w:numId w:val="44"/>
              </w:numPr>
              <w:ind w:left="447"/>
              <w:rPr>
                <w:noProof/>
              </w:rPr>
            </w:pPr>
            <w:r w:rsidRPr="00CA205C">
              <w:rPr>
                <w:noProof/>
              </w:rPr>
              <w:t>Login menggunakan username &amp; password yang benar</w:t>
            </w:r>
          </w:p>
          <w:p w14:paraId="076D4F18" w14:textId="77777777" w:rsidR="0087082C" w:rsidRDefault="0087082C" w:rsidP="0087082C">
            <w:pPr>
              <w:pStyle w:val="ListParagraph"/>
              <w:numPr>
                <w:ilvl w:val="0"/>
                <w:numId w:val="44"/>
              </w:numPr>
              <w:ind w:left="447"/>
              <w:rPr>
                <w:noProof/>
              </w:rPr>
            </w:pPr>
            <w:r>
              <w:rPr>
                <w:noProof/>
              </w:rPr>
              <w:t>Klik Search yang ada pada menu Home</w:t>
            </w:r>
          </w:p>
          <w:p w14:paraId="6B72E6A3" w14:textId="07BA0C21" w:rsidR="002159E5" w:rsidRPr="0087082C" w:rsidRDefault="0087082C" w:rsidP="0087082C">
            <w:pPr>
              <w:pStyle w:val="ListParagraph"/>
              <w:numPr>
                <w:ilvl w:val="0"/>
                <w:numId w:val="44"/>
              </w:numPr>
              <w:ind w:left="447"/>
              <w:rPr>
                <w:noProof/>
              </w:rPr>
            </w:pPr>
            <w:r>
              <w:rPr>
                <w:noProof/>
              </w:rPr>
              <w:t>Atau Bisa juga dengan cara masuk ke Store</w:t>
            </w:r>
          </w:p>
        </w:tc>
      </w:tr>
    </w:tbl>
    <w:p w14:paraId="5118E758" w14:textId="076FF089" w:rsidR="002159E5" w:rsidRDefault="002159E5" w:rsidP="002159E5">
      <w:pPr>
        <w:rPr>
          <w:noProof/>
        </w:rPr>
      </w:pPr>
    </w:p>
    <w:p w14:paraId="3B04ED14" w14:textId="4707F434" w:rsidR="0087082C" w:rsidRDefault="0087082C" w:rsidP="002159E5">
      <w:pPr>
        <w:rPr>
          <w:noProof/>
        </w:rPr>
      </w:pPr>
    </w:p>
    <w:p w14:paraId="173043DD" w14:textId="77777777" w:rsidR="0087082C" w:rsidRPr="006643D7" w:rsidRDefault="0087082C" w:rsidP="002159E5">
      <w:pPr>
        <w:rPr>
          <w:noProof/>
        </w:rPr>
      </w:pPr>
    </w:p>
    <w:p w14:paraId="436FFB07" w14:textId="77777777" w:rsidR="002159E5" w:rsidRPr="006643D7" w:rsidRDefault="002159E5" w:rsidP="002159E5">
      <w:pPr>
        <w:pStyle w:val="Heading4"/>
        <w:rPr>
          <w:rFonts w:ascii="Arial" w:hAnsi="Arial" w:cs="Arial"/>
          <w:noProof/>
        </w:rPr>
      </w:pPr>
      <w:r w:rsidRPr="006643D7">
        <w:rPr>
          <w:rFonts w:ascii="Arial" w:hAnsi="Arial" w:cs="Arial"/>
          <w:noProof/>
        </w:rPr>
        <w:lastRenderedPageBreak/>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53403401" w14:textId="77777777" w:rsidTr="00691911">
        <w:tc>
          <w:tcPr>
            <w:tcW w:w="9606" w:type="dxa"/>
          </w:tcPr>
          <w:p w14:paraId="39FE1023" w14:textId="77777777" w:rsidR="002159E5" w:rsidRPr="006643D7" w:rsidRDefault="002159E5" w:rsidP="00691911">
            <w:pPr>
              <w:spacing w:line="240" w:lineRule="auto"/>
              <w:jc w:val="center"/>
              <w:rPr>
                <w:noProof/>
                <w:sz w:val="18"/>
              </w:rPr>
            </w:pPr>
          </w:p>
          <w:p w14:paraId="733CD141" w14:textId="77777777" w:rsidR="0087082C" w:rsidRDefault="0087082C" w:rsidP="0087082C">
            <w:pPr>
              <w:tabs>
                <w:tab w:val="left" w:pos="6645"/>
              </w:tabs>
            </w:pPr>
            <w:r>
              <w:rPr>
                <w:noProof/>
              </w:rPr>
              <w:drawing>
                <wp:inline distT="0" distB="0" distL="0" distR="0" wp14:anchorId="60B64B9E" wp14:editId="4C7FCB7B">
                  <wp:extent cx="1826292" cy="3240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6292" cy="3240000"/>
                          </a:xfrm>
                          <a:prstGeom prst="rect">
                            <a:avLst/>
                          </a:prstGeom>
                        </pic:spPr>
                      </pic:pic>
                    </a:graphicData>
                  </a:graphic>
                </wp:inline>
              </w:drawing>
            </w:r>
          </w:p>
          <w:p w14:paraId="7F34AD82" w14:textId="77777777" w:rsidR="0087082C" w:rsidRDefault="0087082C" w:rsidP="0087082C">
            <w:pPr>
              <w:tabs>
                <w:tab w:val="left" w:pos="6645"/>
              </w:tabs>
            </w:pPr>
          </w:p>
          <w:p w14:paraId="22F16105" w14:textId="77777777" w:rsidR="0087082C" w:rsidRDefault="0087082C" w:rsidP="0087082C">
            <w:pPr>
              <w:tabs>
                <w:tab w:val="left" w:pos="6645"/>
              </w:tabs>
            </w:pPr>
            <w:r>
              <w:t>Kemudian bisa menggunakan fungsi Search dengan memasukan CIF</w:t>
            </w:r>
          </w:p>
          <w:p w14:paraId="2123BBFC" w14:textId="77777777" w:rsidR="0087082C" w:rsidRDefault="0087082C" w:rsidP="0087082C">
            <w:pPr>
              <w:tabs>
                <w:tab w:val="left" w:pos="6645"/>
              </w:tabs>
              <w:rPr>
                <w:noProof/>
              </w:rPr>
            </w:pPr>
            <w:r>
              <w:rPr>
                <w:noProof/>
              </w:rPr>
              <w:drawing>
                <wp:inline distT="0" distB="0" distL="0" distR="0" wp14:anchorId="5DAE1AC7" wp14:editId="7B46301D">
                  <wp:extent cx="1810766" cy="324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0766" cy="3240000"/>
                          </a:xfrm>
                          <a:prstGeom prst="rect">
                            <a:avLst/>
                          </a:prstGeom>
                        </pic:spPr>
                      </pic:pic>
                    </a:graphicData>
                  </a:graphic>
                </wp:inline>
              </w:drawing>
            </w:r>
            <w:r>
              <w:t xml:space="preserve">  </w:t>
            </w:r>
            <w:r>
              <w:rPr>
                <w:noProof/>
              </w:rPr>
              <w:t xml:space="preserve">    </w:t>
            </w:r>
            <w:r>
              <w:rPr>
                <w:noProof/>
              </w:rPr>
              <w:drawing>
                <wp:inline distT="0" distB="0" distL="0" distR="0" wp14:anchorId="4EB0B0FC" wp14:editId="6B82957A">
                  <wp:extent cx="1829719" cy="324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9719" cy="3240000"/>
                          </a:xfrm>
                          <a:prstGeom prst="rect">
                            <a:avLst/>
                          </a:prstGeom>
                        </pic:spPr>
                      </pic:pic>
                    </a:graphicData>
                  </a:graphic>
                </wp:inline>
              </w:drawing>
            </w:r>
            <w:r>
              <w:rPr>
                <w:noProof/>
              </w:rPr>
              <w:t xml:space="preserve">       </w:t>
            </w:r>
            <w:r>
              <w:rPr>
                <w:noProof/>
              </w:rPr>
              <w:drawing>
                <wp:inline distT="0" distB="0" distL="0" distR="0" wp14:anchorId="0BAD52AC" wp14:editId="134952F3">
                  <wp:extent cx="1819478" cy="3240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478" cy="3240000"/>
                          </a:xfrm>
                          <a:prstGeom prst="rect">
                            <a:avLst/>
                          </a:prstGeom>
                        </pic:spPr>
                      </pic:pic>
                    </a:graphicData>
                  </a:graphic>
                </wp:inline>
              </w:drawing>
            </w:r>
          </w:p>
          <w:p w14:paraId="72EF6ABE" w14:textId="77777777" w:rsidR="0087082C" w:rsidRDefault="0087082C" w:rsidP="0087082C">
            <w:pPr>
              <w:tabs>
                <w:tab w:val="left" w:pos="6645"/>
              </w:tabs>
              <w:rPr>
                <w:noProof/>
              </w:rPr>
            </w:pPr>
          </w:p>
          <w:p w14:paraId="65DEDDB4" w14:textId="77777777" w:rsidR="0087082C" w:rsidRDefault="0087082C" w:rsidP="0087082C">
            <w:pPr>
              <w:tabs>
                <w:tab w:val="left" w:pos="6645"/>
              </w:tabs>
              <w:rPr>
                <w:noProof/>
              </w:rPr>
            </w:pPr>
          </w:p>
          <w:p w14:paraId="31EC24C6" w14:textId="77777777" w:rsidR="0087082C" w:rsidRDefault="0087082C" w:rsidP="0087082C">
            <w:pPr>
              <w:tabs>
                <w:tab w:val="left" w:pos="6645"/>
              </w:tabs>
              <w:rPr>
                <w:noProof/>
              </w:rPr>
            </w:pPr>
          </w:p>
          <w:p w14:paraId="4B4B865D" w14:textId="77777777" w:rsidR="0087082C" w:rsidRDefault="0087082C" w:rsidP="0087082C">
            <w:pPr>
              <w:tabs>
                <w:tab w:val="left" w:pos="6645"/>
              </w:tabs>
              <w:rPr>
                <w:noProof/>
              </w:rPr>
            </w:pPr>
          </w:p>
          <w:p w14:paraId="2B6E6DBC" w14:textId="77777777" w:rsidR="0087082C" w:rsidRDefault="0087082C" w:rsidP="0087082C">
            <w:pPr>
              <w:tabs>
                <w:tab w:val="left" w:pos="6645"/>
              </w:tabs>
            </w:pPr>
          </w:p>
          <w:p w14:paraId="467497DE" w14:textId="77777777" w:rsidR="0087082C" w:rsidRDefault="0087082C" w:rsidP="0087082C">
            <w:pPr>
              <w:tabs>
                <w:tab w:val="left" w:pos="6645"/>
              </w:tabs>
              <w:rPr>
                <w:noProof/>
              </w:rPr>
            </w:pPr>
          </w:p>
          <w:p w14:paraId="70A34DE0" w14:textId="7D22FD50" w:rsidR="002159E5" w:rsidRPr="00D07CD3" w:rsidRDefault="0087082C" w:rsidP="00D07CD3">
            <w:pPr>
              <w:tabs>
                <w:tab w:val="left" w:pos="6645"/>
              </w:tabs>
            </w:pPr>
            <w:r>
              <w:rPr>
                <w:noProof/>
              </w:rPr>
              <w:lastRenderedPageBreak/>
              <w:drawing>
                <wp:inline distT="0" distB="0" distL="0" distR="0" wp14:anchorId="7EFFEC2C" wp14:editId="3B144128">
                  <wp:extent cx="1825522" cy="3240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5522" cy="3240000"/>
                          </a:xfrm>
                          <a:prstGeom prst="rect">
                            <a:avLst/>
                          </a:prstGeom>
                        </pic:spPr>
                      </pic:pic>
                    </a:graphicData>
                  </a:graphic>
                </wp:inline>
              </w:drawing>
            </w:r>
            <w:r>
              <w:t xml:space="preserve">   </w:t>
            </w:r>
            <w:r>
              <w:rPr>
                <w:noProof/>
              </w:rPr>
              <w:drawing>
                <wp:inline distT="0" distB="0" distL="0" distR="0" wp14:anchorId="13146809" wp14:editId="10E7E635">
                  <wp:extent cx="1786542" cy="32400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542" cy="3240000"/>
                          </a:xfrm>
                          <a:prstGeom prst="rect">
                            <a:avLst/>
                          </a:prstGeom>
                        </pic:spPr>
                      </pic:pic>
                    </a:graphicData>
                  </a:graphic>
                </wp:inline>
              </w:drawing>
            </w:r>
          </w:p>
          <w:p w14:paraId="43EF6D48" w14:textId="77777777" w:rsidR="002159E5" w:rsidRPr="006643D7" w:rsidRDefault="002159E5" w:rsidP="00691911">
            <w:pPr>
              <w:spacing w:line="240" w:lineRule="auto"/>
              <w:jc w:val="center"/>
              <w:rPr>
                <w:noProof/>
                <w:sz w:val="18"/>
              </w:rPr>
            </w:pPr>
          </w:p>
        </w:tc>
      </w:tr>
    </w:tbl>
    <w:p w14:paraId="79913640" w14:textId="786E688E" w:rsidR="002159E5" w:rsidRPr="00656462" w:rsidRDefault="002159E5" w:rsidP="00FE7BA8">
      <w:pPr>
        <w:pStyle w:val="Heading3"/>
        <w:rPr>
          <w:noProof/>
        </w:rPr>
      </w:pPr>
      <w:r w:rsidRPr="006643D7">
        <w:rPr>
          <w:noProof/>
        </w:rPr>
        <w:lastRenderedPageBreak/>
        <w:t>Test Case – 0</w:t>
      </w:r>
      <w:r>
        <w:rPr>
          <w:noProof/>
        </w:rPr>
        <w:t>5</w:t>
      </w:r>
      <w:r w:rsidRPr="006643D7">
        <w:rPr>
          <w:noProof/>
        </w:rPr>
        <w:t xml:space="preserve"> </w:t>
      </w:r>
      <w:r w:rsidR="00FE7BA8">
        <w:rPr>
          <w:noProof/>
        </w:rPr>
        <w:t>Normal -  Penyesuaian Report Staging History</w:t>
      </w:r>
    </w:p>
    <w:p w14:paraId="52DB3BF8"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61C8E155" w14:textId="77777777" w:rsidTr="00691911">
        <w:tc>
          <w:tcPr>
            <w:tcW w:w="9606" w:type="dxa"/>
          </w:tcPr>
          <w:p w14:paraId="3F9889B6" w14:textId="77777777" w:rsidR="002159E5" w:rsidRDefault="002159E5" w:rsidP="00691911">
            <w:pPr>
              <w:spacing w:line="240" w:lineRule="auto"/>
              <w:rPr>
                <w:noProof/>
              </w:rPr>
            </w:pPr>
            <w:r>
              <w:rPr>
                <w:noProof/>
              </w:rPr>
              <w:t xml:space="preserve">URL Digisales Portal : </w:t>
            </w:r>
            <w:hyperlink r:id="rId30" w:history="1">
              <w:r w:rsidRPr="00C24DE4">
                <w:rPr>
                  <w:rStyle w:val="Hyperlink"/>
                  <w:noProof/>
                </w:rPr>
                <w:t>http://192.168.231.13:8080/</w:t>
              </w:r>
            </w:hyperlink>
          </w:p>
          <w:p w14:paraId="59E7E52E" w14:textId="77777777" w:rsidR="002159E5" w:rsidRDefault="002159E5" w:rsidP="00691911">
            <w:pPr>
              <w:spacing w:line="240" w:lineRule="auto"/>
              <w:rPr>
                <w:noProof/>
              </w:rPr>
            </w:pPr>
          </w:p>
          <w:p w14:paraId="304FFC4A" w14:textId="77777777" w:rsidR="002159E5" w:rsidRDefault="002159E5" w:rsidP="00691911">
            <w:pPr>
              <w:spacing w:line="240" w:lineRule="auto"/>
              <w:rPr>
                <w:noProof/>
              </w:rPr>
            </w:pPr>
            <w:r>
              <w:rPr>
                <w:noProof/>
              </w:rPr>
              <w:t>Front Liner/ Customer Service</w:t>
            </w:r>
          </w:p>
          <w:p w14:paraId="078E6FEA" w14:textId="77777777" w:rsidR="002159E5" w:rsidRDefault="002159E5" w:rsidP="00691911">
            <w:pPr>
              <w:spacing w:line="240" w:lineRule="auto"/>
              <w:rPr>
                <w:noProof/>
              </w:rPr>
            </w:pPr>
            <w:r>
              <w:rPr>
                <w:noProof/>
              </w:rPr>
              <w:t xml:space="preserve">User : </w:t>
            </w:r>
            <w:r w:rsidRPr="0090165C">
              <w:rPr>
                <w:noProof/>
              </w:rPr>
              <w:t>51162</w:t>
            </w:r>
          </w:p>
          <w:p w14:paraId="7E680CFD" w14:textId="77777777" w:rsidR="002159E5" w:rsidRDefault="002159E5" w:rsidP="00691911">
            <w:pPr>
              <w:spacing w:line="240" w:lineRule="auto"/>
              <w:rPr>
                <w:noProof/>
              </w:rPr>
            </w:pPr>
            <w:r>
              <w:rPr>
                <w:noProof/>
              </w:rPr>
              <w:t xml:space="preserve">Password :  </w:t>
            </w:r>
            <w:r w:rsidRPr="00733910">
              <w:rPr>
                <w:noProof/>
              </w:rPr>
              <w:t>digisales123/</w:t>
            </w:r>
          </w:p>
          <w:p w14:paraId="78C753D2" w14:textId="77777777" w:rsidR="002159E5" w:rsidRDefault="002159E5" w:rsidP="00691911">
            <w:pPr>
              <w:spacing w:line="240" w:lineRule="auto"/>
              <w:rPr>
                <w:noProof/>
              </w:rPr>
            </w:pPr>
          </w:p>
          <w:p w14:paraId="11E7A0B2" w14:textId="77777777" w:rsidR="002159E5" w:rsidRDefault="002159E5" w:rsidP="00691911">
            <w:pPr>
              <w:spacing w:line="240" w:lineRule="auto"/>
              <w:rPr>
                <w:noProof/>
              </w:rPr>
            </w:pPr>
            <w:r>
              <w:rPr>
                <w:noProof/>
              </w:rPr>
              <w:t xml:space="preserve">URL Digisales Mobile : </w:t>
            </w:r>
            <w:hyperlink r:id="rId31" w:history="1">
              <w:r w:rsidRPr="009A71AC">
                <w:rPr>
                  <w:rStyle w:val="Hyperlink"/>
                  <w:noProof/>
                </w:rPr>
                <w:t>http://192.168.231.13:85/</w:t>
              </w:r>
            </w:hyperlink>
          </w:p>
          <w:p w14:paraId="7E0C7473" w14:textId="77777777" w:rsidR="002159E5" w:rsidRDefault="002159E5" w:rsidP="00691911">
            <w:pPr>
              <w:spacing w:line="240" w:lineRule="auto"/>
              <w:rPr>
                <w:noProof/>
              </w:rPr>
            </w:pPr>
          </w:p>
          <w:p w14:paraId="3EDC4AED" w14:textId="77777777" w:rsidR="002159E5" w:rsidRDefault="002159E5" w:rsidP="00691911">
            <w:pPr>
              <w:spacing w:line="240" w:lineRule="auto"/>
              <w:rPr>
                <w:noProof/>
              </w:rPr>
            </w:pPr>
            <w:r>
              <w:rPr>
                <w:noProof/>
              </w:rPr>
              <w:t>Front Liner/ Customer Service</w:t>
            </w:r>
          </w:p>
          <w:p w14:paraId="24333659" w14:textId="77777777" w:rsidR="002159E5" w:rsidRDefault="002159E5" w:rsidP="00691911">
            <w:pPr>
              <w:spacing w:line="240" w:lineRule="auto"/>
              <w:rPr>
                <w:noProof/>
              </w:rPr>
            </w:pPr>
            <w:r>
              <w:rPr>
                <w:noProof/>
              </w:rPr>
              <w:t xml:space="preserve">User : </w:t>
            </w:r>
            <w:r w:rsidRPr="0090165C">
              <w:rPr>
                <w:noProof/>
              </w:rPr>
              <w:t>51162</w:t>
            </w:r>
          </w:p>
          <w:p w14:paraId="5BB8BC69" w14:textId="77777777" w:rsidR="002159E5" w:rsidRDefault="002159E5" w:rsidP="00691911">
            <w:pPr>
              <w:spacing w:line="240" w:lineRule="auto"/>
              <w:rPr>
                <w:noProof/>
              </w:rPr>
            </w:pPr>
            <w:r>
              <w:rPr>
                <w:noProof/>
              </w:rPr>
              <w:t xml:space="preserve">Password :  </w:t>
            </w:r>
            <w:r w:rsidRPr="00733910">
              <w:rPr>
                <w:noProof/>
              </w:rPr>
              <w:t>digisales123/</w:t>
            </w:r>
          </w:p>
          <w:p w14:paraId="5920FE4E" w14:textId="77777777" w:rsidR="002159E5" w:rsidRPr="006643D7" w:rsidRDefault="002159E5" w:rsidP="00691911">
            <w:pPr>
              <w:spacing w:line="240" w:lineRule="auto"/>
              <w:rPr>
                <w:noProof/>
                <w:sz w:val="18"/>
              </w:rPr>
            </w:pPr>
          </w:p>
        </w:tc>
      </w:tr>
    </w:tbl>
    <w:p w14:paraId="72796267" w14:textId="77777777" w:rsidR="002159E5" w:rsidRPr="006643D7" w:rsidRDefault="002159E5" w:rsidP="002159E5">
      <w:pPr>
        <w:rPr>
          <w:noProof/>
        </w:rPr>
      </w:pPr>
    </w:p>
    <w:p w14:paraId="35C0F22B"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30EC5AE" w14:textId="77777777" w:rsidTr="00691911">
        <w:tc>
          <w:tcPr>
            <w:tcW w:w="9606" w:type="dxa"/>
          </w:tcPr>
          <w:p w14:paraId="46173310" w14:textId="73FC2BA7" w:rsidR="002159E5" w:rsidRPr="00FE7BA8" w:rsidRDefault="00FE7BA8" w:rsidP="00FE7BA8">
            <w:pPr>
              <w:pStyle w:val="ListParagraph"/>
              <w:numPr>
                <w:ilvl w:val="0"/>
                <w:numId w:val="37"/>
              </w:numPr>
              <w:spacing w:before="60" w:after="60" w:line="240" w:lineRule="auto"/>
              <w:ind w:left="447"/>
              <w:rPr>
                <w:sz w:val="18"/>
                <w:lang w:val="id-ID"/>
              </w:rPr>
            </w:pPr>
            <w:r w:rsidRPr="00FE7BA8">
              <w:t>Field NPP akan terisi secara otomatis oleh system berdasarkan user login Customer Service tersebut.</w:t>
            </w:r>
          </w:p>
        </w:tc>
      </w:tr>
    </w:tbl>
    <w:p w14:paraId="68C26805" w14:textId="77777777" w:rsidR="002159E5" w:rsidRPr="006643D7" w:rsidRDefault="002159E5" w:rsidP="002159E5">
      <w:pPr>
        <w:rPr>
          <w:noProof/>
        </w:rPr>
      </w:pPr>
    </w:p>
    <w:p w14:paraId="051D706C"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9AE1843" w14:textId="77777777" w:rsidTr="00691911">
        <w:tc>
          <w:tcPr>
            <w:tcW w:w="9606" w:type="dxa"/>
          </w:tcPr>
          <w:p w14:paraId="629ABBFA" w14:textId="77777777" w:rsidR="0087082C" w:rsidRDefault="0087082C" w:rsidP="0087082C">
            <w:pPr>
              <w:pStyle w:val="ListParagraph"/>
              <w:numPr>
                <w:ilvl w:val="0"/>
                <w:numId w:val="44"/>
              </w:numPr>
              <w:ind w:left="447"/>
              <w:rPr>
                <w:noProof/>
              </w:rPr>
            </w:pPr>
            <w:r w:rsidRPr="00CA205C">
              <w:rPr>
                <w:noProof/>
              </w:rPr>
              <w:t>Login menggunakan username &amp; password yang benar</w:t>
            </w:r>
          </w:p>
          <w:p w14:paraId="0EF9368A" w14:textId="101AF6FB" w:rsidR="002159E5" w:rsidRPr="006643D7" w:rsidRDefault="00312135" w:rsidP="0087082C">
            <w:pPr>
              <w:pStyle w:val="ListParagraph"/>
              <w:numPr>
                <w:ilvl w:val="0"/>
                <w:numId w:val="44"/>
              </w:numPr>
              <w:ind w:left="458"/>
              <w:rPr>
                <w:noProof/>
                <w:sz w:val="18"/>
              </w:rPr>
            </w:pPr>
            <w:r>
              <w:rPr>
                <w:noProof/>
                <w:sz w:val="18"/>
              </w:rPr>
              <w:t xml:space="preserve">Setelah berhasil masuk maka akan tertampil Dashbord user CS saja </w:t>
            </w:r>
          </w:p>
        </w:tc>
      </w:tr>
    </w:tbl>
    <w:p w14:paraId="76E58ACB" w14:textId="77777777" w:rsidR="002159E5" w:rsidRPr="006643D7" w:rsidRDefault="002159E5" w:rsidP="002159E5">
      <w:pPr>
        <w:rPr>
          <w:noProof/>
        </w:rPr>
      </w:pPr>
    </w:p>
    <w:p w14:paraId="5F0A8063" w14:textId="77777777" w:rsidR="002159E5" w:rsidRPr="006643D7" w:rsidRDefault="002159E5" w:rsidP="002159E5">
      <w:pPr>
        <w:pStyle w:val="Heading4"/>
        <w:rPr>
          <w:rFonts w:ascii="Arial" w:hAnsi="Arial" w:cs="Arial"/>
          <w:noProof/>
        </w:rPr>
      </w:pPr>
      <w:r w:rsidRPr="006643D7">
        <w:rPr>
          <w:rFonts w:ascii="Arial" w:hAnsi="Arial" w:cs="Arial"/>
          <w:noProof/>
        </w:rPr>
        <w:lastRenderedPageBreak/>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6"/>
      </w:tblGrid>
      <w:tr w:rsidR="002159E5" w:rsidRPr="006643D7" w14:paraId="337C5CC5" w14:textId="77777777" w:rsidTr="00691911">
        <w:tc>
          <w:tcPr>
            <w:tcW w:w="9606" w:type="dxa"/>
          </w:tcPr>
          <w:p w14:paraId="30EC2C82" w14:textId="07749886" w:rsidR="002159E5" w:rsidRDefault="005014C7" w:rsidP="00691911">
            <w:pPr>
              <w:spacing w:line="240" w:lineRule="auto"/>
              <w:jc w:val="center"/>
              <w:rPr>
                <w:noProof/>
                <w:sz w:val="18"/>
              </w:rPr>
            </w:pPr>
            <w:r>
              <w:rPr>
                <w:noProof/>
              </w:rPr>
              <w:drawing>
                <wp:inline distT="0" distB="0" distL="0" distR="0" wp14:anchorId="793BB759" wp14:editId="02F5CBFE">
                  <wp:extent cx="5733415" cy="2623185"/>
                  <wp:effectExtent l="0" t="0" r="63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623185"/>
                          </a:xfrm>
                          <a:prstGeom prst="rect">
                            <a:avLst/>
                          </a:prstGeom>
                        </pic:spPr>
                      </pic:pic>
                    </a:graphicData>
                  </a:graphic>
                </wp:inline>
              </w:drawing>
            </w:r>
          </w:p>
          <w:p w14:paraId="1F0BF54B" w14:textId="119845D9" w:rsidR="00312135" w:rsidRDefault="00312135" w:rsidP="00691911">
            <w:pPr>
              <w:spacing w:line="240" w:lineRule="auto"/>
              <w:jc w:val="center"/>
              <w:rPr>
                <w:noProof/>
                <w:sz w:val="18"/>
              </w:rPr>
            </w:pPr>
          </w:p>
          <w:p w14:paraId="19BC45F0" w14:textId="77777777" w:rsidR="00312135" w:rsidRDefault="00312135" w:rsidP="00691911">
            <w:pPr>
              <w:spacing w:line="240" w:lineRule="auto"/>
              <w:jc w:val="center"/>
              <w:rPr>
                <w:noProof/>
                <w:sz w:val="18"/>
              </w:rPr>
            </w:pPr>
          </w:p>
          <w:p w14:paraId="02543A23" w14:textId="2B57DED9" w:rsidR="00312135" w:rsidRDefault="00312135" w:rsidP="00312135">
            <w:pPr>
              <w:spacing w:line="240" w:lineRule="auto"/>
              <w:rPr>
                <w:noProof/>
                <w:sz w:val="18"/>
              </w:rPr>
            </w:pPr>
            <w:r>
              <w:rPr>
                <w:noProof/>
                <w:sz w:val="18"/>
              </w:rPr>
              <w:t>Setelah berhasil masuk maka akan tertampil Dashbord user CS saja</w:t>
            </w:r>
          </w:p>
          <w:p w14:paraId="650CF54F" w14:textId="3D2BC6AB" w:rsidR="00312135" w:rsidRDefault="00312135" w:rsidP="00312135">
            <w:pPr>
              <w:spacing w:line="240" w:lineRule="auto"/>
              <w:rPr>
                <w:noProof/>
                <w:sz w:val="18"/>
              </w:rPr>
            </w:pPr>
          </w:p>
          <w:p w14:paraId="53716855" w14:textId="7BD34904" w:rsidR="00312135" w:rsidRDefault="00312135" w:rsidP="00312135">
            <w:pPr>
              <w:pStyle w:val="ListParagraph"/>
              <w:numPr>
                <w:ilvl w:val="0"/>
                <w:numId w:val="45"/>
              </w:numPr>
              <w:spacing w:line="240" w:lineRule="auto"/>
              <w:rPr>
                <w:noProof/>
                <w:sz w:val="18"/>
              </w:rPr>
            </w:pPr>
            <w:r>
              <w:rPr>
                <w:noProof/>
                <w:sz w:val="18"/>
              </w:rPr>
              <w:t>Staging History</w:t>
            </w:r>
          </w:p>
          <w:p w14:paraId="73A51596" w14:textId="77777777" w:rsidR="00312135" w:rsidRDefault="00312135" w:rsidP="00312135">
            <w:pPr>
              <w:pStyle w:val="ListParagraph"/>
              <w:spacing w:line="240" w:lineRule="auto"/>
              <w:rPr>
                <w:noProof/>
                <w:sz w:val="18"/>
              </w:rPr>
            </w:pPr>
          </w:p>
          <w:p w14:paraId="77051698" w14:textId="6CA6EAAE" w:rsidR="00312135" w:rsidRDefault="00312135" w:rsidP="00312135">
            <w:pPr>
              <w:pStyle w:val="ListParagraph"/>
              <w:spacing w:line="240" w:lineRule="auto"/>
              <w:rPr>
                <w:noProof/>
                <w:sz w:val="18"/>
              </w:rPr>
            </w:pPr>
            <w:r>
              <w:rPr>
                <w:noProof/>
              </w:rPr>
              <w:drawing>
                <wp:inline distT="0" distB="0" distL="0" distR="0" wp14:anchorId="5A860CB8" wp14:editId="63A2E441">
                  <wp:extent cx="5733415" cy="2623185"/>
                  <wp:effectExtent l="0" t="0" r="63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623185"/>
                          </a:xfrm>
                          <a:prstGeom prst="rect">
                            <a:avLst/>
                          </a:prstGeom>
                        </pic:spPr>
                      </pic:pic>
                    </a:graphicData>
                  </a:graphic>
                </wp:inline>
              </w:drawing>
            </w:r>
          </w:p>
          <w:p w14:paraId="0580E3C1" w14:textId="3C8BCF37" w:rsidR="00312135" w:rsidRDefault="00312135" w:rsidP="00312135">
            <w:pPr>
              <w:spacing w:line="240" w:lineRule="auto"/>
              <w:rPr>
                <w:noProof/>
                <w:sz w:val="18"/>
              </w:rPr>
            </w:pPr>
          </w:p>
          <w:p w14:paraId="5A99536F" w14:textId="4722BD17" w:rsidR="00312135" w:rsidRDefault="00312135" w:rsidP="00312135">
            <w:pPr>
              <w:spacing w:line="240" w:lineRule="auto"/>
              <w:rPr>
                <w:noProof/>
                <w:sz w:val="18"/>
              </w:rPr>
            </w:pPr>
          </w:p>
          <w:p w14:paraId="1ABCE72F" w14:textId="5BFDC905" w:rsidR="00312135" w:rsidRDefault="00312135" w:rsidP="00312135">
            <w:pPr>
              <w:spacing w:line="240" w:lineRule="auto"/>
              <w:rPr>
                <w:noProof/>
                <w:sz w:val="18"/>
              </w:rPr>
            </w:pPr>
          </w:p>
          <w:p w14:paraId="3215A194" w14:textId="02E47FAA" w:rsidR="00312135" w:rsidRDefault="00312135" w:rsidP="00312135">
            <w:pPr>
              <w:spacing w:line="240" w:lineRule="auto"/>
              <w:rPr>
                <w:noProof/>
                <w:sz w:val="18"/>
              </w:rPr>
            </w:pPr>
          </w:p>
          <w:p w14:paraId="13024885" w14:textId="59A4CCCA" w:rsidR="00312135" w:rsidRDefault="00312135" w:rsidP="00312135">
            <w:pPr>
              <w:spacing w:line="240" w:lineRule="auto"/>
              <w:rPr>
                <w:noProof/>
                <w:sz w:val="18"/>
              </w:rPr>
            </w:pPr>
          </w:p>
          <w:p w14:paraId="22515440" w14:textId="2519E030" w:rsidR="00312135" w:rsidRDefault="00312135" w:rsidP="00312135">
            <w:pPr>
              <w:spacing w:line="240" w:lineRule="auto"/>
              <w:rPr>
                <w:noProof/>
                <w:sz w:val="18"/>
              </w:rPr>
            </w:pPr>
          </w:p>
          <w:p w14:paraId="6CBA491B" w14:textId="41938F70" w:rsidR="00312135" w:rsidRDefault="00312135" w:rsidP="00312135">
            <w:pPr>
              <w:spacing w:line="240" w:lineRule="auto"/>
              <w:rPr>
                <w:noProof/>
                <w:sz w:val="18"/>
              </w:rPr>
            </w:pPr>
          </w:p>
          <w:p w14:paraId="54F294A0" w14:textId="793CAF43" w:rsidR="00312135" w:rsidRDefault="00312135" w:rsidP="00312135">
            <w:pPr>
              <w:spacing w:line="240" w:lineRule="auto"/>
              <w:rPr>
                <w:noProof/>
                <w:sz w:val="18"/>
              </w:rPr>
            </w:pPr>
          </w:p>
          <w:p w14:paraId="281CA82F" w14:textId="6E6CDCE0" w:rsidR="00312135" w:rsidRDefault="00312135" w:rsidP="00312135">
            <w:pPr>
              <w:spacing w:line="240" w:lineRule="auto"/>
              <w:rPr>
                <w:noProof/>
                <w:sz w:val="18"/>
              </w:rPr>
            </w:pPr>
          </w:p>
          <w:p w14:paraId="61627A5B" w14:textId="19FCCE00" w:rsidR="00312135" w:rsidRDefault="00312135" w:rsidP="00312135">
            <w:pPr>
              <w:spacing w:line="240" w:lineRule="auto"/>
              <w:rPr>
                <w:noProof/>
                <w:sz w:val="18"/>
              </w:rPr>
            </w:pPr>
          </w:p>
          <w:p w14:paraId="1277A0C8" w14:textId="77AB9C85" w:rsidR="00312135" w:rsidRDefault="00312135" w:rsidP="00312135">
            <w:pPr>
              <w:spacing w:line="240" w:lineRule="auto"/>
              <w:rPr>
                <w:noProof/>
                <w:sz w:val="18"/>
              </w:rPr>
            </w:pPr>
          </w:p>
          <w:p w14:paraId="0DA0A516" w14:textId="77777777" w:rsidR="00312135" w:rsidRDefault="00312135" w:rsidP="00312135">
            <w:pPr>
              <w:spacing w:line="240" w:lineRule="auto"/>
              <w:rPr>
                <w:noProof/>
                <w:sz w:val="18"/>
              </w:rPr>
            </w:pPr>
          </w:p>
          <w:p w14:paraId="01BF33AA" w14:textId="1F2DAA0C" w:rsidR="00312135" w:rsidRDefault="00312135" w:rsidP="00312135">
            <w:pPr>
              <w:spacing w:line="240" w:lineRule="auto"/>
              <w:rPr>
                <w:noProof/>
                <w:sz w:val="18"/>
              </w:rPr>
            </w:pPr>
          </w:p>
          <w:p w14:paraId="35E1450F" w14:textId="1E2331DC" w:rsidR="00312135" w:rsidRDefault="00312135" w:rsidP="00312135">
            <w:pPr>
              <w:spacing w:line="240" w:lineRule="auto"/>
              <w:rPr>
                <w:noProof/>
                <w:sz w:val="18"/>
              </w:rPr>
            </w:pPr>
          </w:p>
          <w:p w14:paraId="473C7D7E" w14:textId="76A729EE" w:rsidR="00312135" w:rsidRDefault="00312135" w:rsidP="00312135">
            <w:pPr>
              <w:spacing w:line="240" w:lineRule="auto"/>
              <w:rPr>
                <w:noProof/>
                <w:sz w:val="18"/>
              </w:rPr>
            </w:pPr>
          </w:p>
          <w:p w14:paraId="06008387" w14:textId="5CC29374" w:rsidR="00312135" w:rsidRDefault="00312135" w:rsidP="00312135">
            <w:pPr>
              <w:spacing w:line="240" w:lineRule="auto"/>
              <w:rPr>
                <w:noProof/>
                <w:sz w:val="18"/>
              </w:rPr>
            </w:pPr>
          </w:p>
          <w:p w14:paraId="2F9FB8EF" w14:textId="1D8682F7" w:rsidR="00312135" w:rsidRDefault="00312135" w:rsidP="00312135">
            <w:pPr>
              <w:spacing w:line="240" w:lineRule="auto"/>
              <w:rPr>
                <w:noProof/>
                <w:sz w:val="18"/>
              </w:rPr>
            </w:pPr>
          </w:p>
          <w:p w14:paraId="4C5B04E9" w14:textId="5AD84DE9" w:rsidR="00312135" w:rsidRDefault="00312135" w:rsidP="00312135">
            <w:pPr>
              <w:spacing w:line="240" w:lineRule="auto"/>
              <w:rPr>
                <w:noProof/>
                <w:sz w:val="18"/>
              </w:rPr>
            </w:pPr>
          </w:p>
          <w:p w14:paraId="66E9FFC0" w14:textId="77777777" w:rsidR="00312135" w:rsidRDefault="00312135" w:rsidP="00312135">
            <w:pPr>
              <w:pStyle w:val="ListParagraph"/>
              <w:numPr>
                <w:ilvl w:val="0"/>
                <w:numId w:val="45"/>
              </w:numPr>
              <w:spacing w:line="240" w:lineRule="auto"/>
              <w:rPr>
                <w:noProof/>
                <w:sz w:val="18"/>
              </w:rPr>
            </w:pPr>
            <w:r>
              <w:rPr>
                <w:noProof/>
                <w:sz w:val="18"/>
              </w:rPr>
              <w:lastRenderedPageBreak/>
              <w:t>Staging Activity</w:t>
            </w:r>
          </w:p>
          <w:p w14:paraId="3731D9BB" w14:textId="0E7ABEF7" w:rsidR="00312135" w:rsidRDefault="00312135" w:rsidP="00312135">
            <w:pPr>
              <w:spacing w:line="240" w:lineRule="auto"/>
              <w:rPr>
                <w:noProof/>
                <w:sz w:val="18"/>
              </w:rPr>
            </w:pPr>
          </w:p>
          <w:p w14:paraId="15FCD004" w14:textId="77777777" w:rsidR="00312135" w:rsidRPr="00312135" w:rsidRDefault="00312135" w:rsidP="00312135">
            <w:pPr>
              <w:spacing w:line="240" w:lineRule="auto"/>
              <w:rPr>
                <w:noProof/>
                <w:sz w:val="18"/>
              </w:rPr>
            </w:pPr>
          </w:p>
          <w:p w14:paraId="25811384" w14:textId="1A71874D" w:rsidR="002159E5" w:rsidRDefault="00312135" w:rsidP="00312135">
            <w:pPr>
              <w:pStyle w:val="ListParagraph"/>
              <w:spacing w:line="240" w:lineRule="auto"/>
              <w:rPr>
                <w:noProof/>
                <w:sz w:val="18"/>
              </w:rPr>
            </w:pPr>
            <w:r>
              <w:rPr>
                <w:noProof/>
              </w:rPr>
              <w:drawing>
                <wp:inline distT="0" distB="0" distL="0" distR="0" wp14:anchorId="05148560" wp14:editId="7F4D7941">
                  <wp:extent cx="5733415" cy="2623185"/>
                  <wp:effectExtent l="0" t="0" r="63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623185"/>
                          </a:xfrm>
                          <a:prstGeom prst="rect">
                            <a:avLst/>
                          </a:prstGeom>
                        </pic:spPr>
                      </pic:pic>
                    </a:graphicData>
                  </a:graphic>
                </wp:inline>
              </w:drawing>
            </w:r>
          </w:p>
          <w:p w14:paraId="63D668B9" w14:textId="77777777" w:rsidR="002159E5" w:rsidRPr="006643D7" w:rsidRDefault="002159E5" w:rsidP="00691911">
            <w:pPr>
              <w:spacing w:line="240" w:lineRule="auto"/>
              <w:jc w:val="center"/>
              <w:rPr>
                <w:noProof/>
                <w:sz w:val="18"/>
              </w:rPr>
            </w:pPr>
          </w:p>
        </w:tc>
      </w:tr>
    </w:tbl>
    <w:p w14:paraId="270422CB" w14:textId="111B842B" w:rsidR="002159E5" w:rsidRPr="00656462" w:rsidRDefault="002159E5" w:rsidP="002159E5">
      <w:pPr>
        <w:pStyle w:val="Heading3"/>
        <w:rPr>
          <w:noProof/>
        </w:rPr>
      </w:pPr>
      <w:r w:rsidRPr="006643D7">
        <w:rPr>
          <w:noProof/>
        </w:rPr>
        <w:lastRenderedPageBreak/>
        <w:t>Test Case – 0</w:t>
      </w:r>
      <w:r>
        <w:rPr>
          <w:noProof/>
        </w:rPr>
        <w:t>6</w:t>
      </w:r>
      <w:r w:rsidRPr="006643D7">
        <w:rPr>
          <w:noProof/>
        </w:rPr>
        <w:t xml:space="preserve"> </w:t>
      </w:r>
      <w:r w:rsidR="00FE7BA8" w:rsidRPr="00FE7BA8">
        <w:rPr>
          <w:noProof/>
        </w:rPr>
        <w:t xml:space="preserve">Normal -  Report Staging </w:t>
      </w:r>
      <w:r w:rsidR="00FE7BA8">
        <w:rPr>
          <w:noProof/>
        </w:rPr>
        <w:t>Activity</w:t>
      </w:r>
    </w:p>
    <w:p w14:paraId="64B78FD9"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8FCF077" w14:textId="77777777" w:rsidTr="00691911">
        <w:tc>
          <w:tcPr>
            <w:tcW w:w="9606" w:type="dxa"/>
          </w:tcPr>
          <w:p w14:paraId="71166A52" w14:textId="77777777" w:rsidR="002159E5" w:rsidRDefault="002159E5" w:rsidP="00691911">
            <w:pPr>
              <w:spacing w:line="240" w:lineRule="auto"/>
              <w:rPr>
                <w:noProof/>
              </w:rPr>
            </w:pPr>
            <w:r>
              <w:rPr>
                <w:noProof/>
              </w:rPr>
              <w:t xml:space="preserve">URL Digisales Portal : </w:t>
            </w:r>
            <w:hyperlink r:id="rId34" w:history="1">
              <w:r w:rsidRPr="00C24DE4">
                <w:rPr>
                  <w:rStyle w:val="Hyperlink"/>
                  <w:noProof/>
                </w:rPr>
                <w:t>http://192.168.231.13:8080/</w:t>
              </w:r>
            </w:hyperlink>
          </w:p>
          <w:p w14:paraId="03F9BA9D" w14:textId="77777777" w:rsidR="002159E5" w:rsidRDefault="002159E5" w:rsidP="00691911">
            <w:pPr>
              <w:spacing w:line="240" w:lineRule="auto"/>
              <w:rPr>
                <w:noProof/>
              </w:rPr>
            </w:pPr>
          </w:p>
          <w:p w14:paraId="1E78BF07" w14:textId="77777777" w:rsidR="002159E5" w:rsidRDefault="002159E5" w:rsidP="00691911">
            <w:pPr>
              <w:spacing w:line="240" w:lineRule="auto"/>
              <w:rPr>
                <w:noProof/>
              </w:rPr>
            </w:pPr>
            <w:r>
              <w:rPr>
                <w:noProof/>
              </w:rPr>
              <w:t>Front Liner/ Customer Service</w:t>
            </w:r>
          </w:p>
          <w:p w14:paraId="1945268B" w14:textId="77777777" w:rsidR="002159E5" w:rsidRDefault="002159E5" w:rsidP="00691911">
            <w:pPr>
              <w:spacing w:line="240" w:lineRule="auto"/>
              <w:rPr>
                <w:noProof/>
              </w:rPr>
            </w:pPr>
            <w:r>
              <w:rPr>
                <w:noProof/>
              </w:rPr>
              <w:t xml:space="preserve">User : </w:t>
            </w:r>
            <w:r w:rsidRPr="0090165C">
              <w:rPr>
                <w:noProof/>
              </w:rPr>
              <w:t>51162</w:t>
            </w:r>
          </w:p>
          <w:p w14:paraId="0CE4626A" w14:textId="77777777" w:rsidR="002159E5" w:rsidRDefault="002159E5" w:rsidP="00691911">
            <w:pPr>
              <w:spacing w:line="240" w:lineRule="auto"/>
              <w:rPr>
                <w:noProof/>
              </w:rPr>
            </w:pPr>
            <w:r>
              <w:rPr>
                <w:noProof/>
              </w:rPr>
              <w:t xml:space="preserve">Password :  </w:t>
            </w:r>
            <w:r w:rsidRPr="00733910">
              <w:rPr>
                <w:noProof/>
              </w:rPr>
              <w:t>digisales123/</w:t>
            </w:r>
          </w:p>
          <w:p w14:paraId="30A02DA9" w14:textId="77777777" w:rsidR="002159E5" w:rsidRDefault="002159E5" w:rsidP="00691911">
            <w:pPr>
              <w:spacing w:line="240" w:lineRule="auto"/>
              <w:rPr>
                <w:noProof/>
              </w:rPr>
            </w:pPr>
          </w:p>
          <w:p w14:paraId="0C048C3B" w14:textId="77777777" w:rsidR="002159E5" w:rsidRDefault="002159E5" w:rsidP="00691911">
            <w:pPr>
              <w:spacing w:line="240" w:lineRule="auto"/>
              <w:rPr>
                <w:noProof/>
              </w:rPr>
            </w:pPr>
            <w:r>
              <w:rPr>
                <w:noProof/>
              </w:rPr>
              <w:t xml:space="preserve">URL Digisales Mobile : </w:t>
            </w:r>
            <w:hyperlink r:id="rId35" w:history="1">
              <w:r w:rsidRPr="009A71AC">
                <w:rPr>
                  <w:rStyle w:val="Hyperlink"/>
                  <w:noProof/>
                </w:rPr>
                <w:t>http://192.168.231.13:85/</w:t>
              </w:r>
            </w:hyperlink>
          </w:p>
          <w:p w14:paraId="25847320" w14:textId="77777777" w:rsidR="002159E5" w:rsidRDefault="002159E5" w:rsidP="00691911">
            <w:pPr>
              <w:spacing w:line="240" w:lineRule="auto"/>
              <w:rPr>
                <w:noProof/>
              </w:rPr>
            </w:pPr>
          </w:p>
          <w:p w14:paraId="6541553C" w14:textId="77777777" w:rsidR="002159E5" w:rsidRDefault="002159E5" w:rsidP="00691911">
            <w:pPr>
              <w:spacing w:line="240" w:lineRule="auto"/>
              <w:rPr>
                <w:noProof/>
              </w:rPr>
            </w:pPr>
            <w:r>
              <w:rPr>
                <w:noProof/>
              </w:rPr>
              <w:t>Front Liner/ Customer Service</w:t>
            </w:r>
          </w:p>
          <w:p w14:paraId="166FCAFF" w14:textId="77777777" w:rsidR="002159E5" w:rsidRDefault="002159E5" w:rsidP="00691911">
            <w:pPr>
              <w:spacing w:line="240" w:lineRule="auto"/>
              <w:rPr>
                <w:noProof/>
              </w:rPr>
            </w:pPr>
            <w:r>
              <w:rPr>
                <w:noProof/>
              </w:rPr>
              <w:t xml:space="preserve">User : </w:t>
            </w:r>
            <w:r w:rsidRPr="0090165C">
              <w:rPr>
                <w:noProof/>
              </w:rPr>
              <w:t>51162</w:t>
            </w:r>
          </w:p>
          <w:p w14:paraId="59CB5733" w14:textId="77777777" w:rsidR="002159E5" w:rsidRDefault="002159E5" w:rsidP="00691911">
            <w:pPr>
              <w:spacing w:line="240" w:lineRule="auto"/>
              <w:rPr>
                <w:noProof/>
              </w:rPr>
            </w:pPr>
            <w:r>
              <w:rPr>
                <w:noProof/>
              </w:rPr>
              <w:t xml:space="preserve">Password :  </w:t>
            </w:r>
            <w:r w:rsidRPr="00733910">
              <w:rPr>
                <w:noProof/>
              </w:rPr>
              <w:t>digisales123/</w:t>
            </w:r>
          </w:p>
          <w:p w14:paraId="68DD3311" w14:textId="77777777" w:rsidR="002159E5" w:rsidRPr="006643D7" w:rsidRDefault="002159E5" w:rsidP="00691911">
            <w:pPr>
              <w:spacing w:line="240" w:lineRule="auto"/>
              <w:rPr>
                <w:noProof/>
                <w:sz w:val="18"/>
              </w:rPr>
            </w:pPr>
          </w:p>
        </w:tc>
      </w:tr>
    </w:tbl>
    <w:p w14:paraId="6AA1BE2C" w14:textId="77777777" w:rsidR="002159E5" w:rsidRPr="006643D7" w:rsidRDefault="002159E5" w:rsidP="002159E5">
      <w:pPr>
        <w:rPr>
          <w:noProof/>
        </w:rPr>
      </w:pPr>
    </w:p>
    <w:p w14:paraId="5A099FFC"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6D951DEF" w14:textId="77777777" w:rsidTr="00691911">
        <w:tc>
          <w:tcPr>
            <w:tcW w:w="9606" w:type="dxa"/>
          </w:tcPr>
          <w:p w14:paraId="4B606CC6" w14:textId="77777777" w:rsidR="00FE7BA8" w:rsidRPr="00FE7BA8" w:rsidRDefault="00FE7BA8" w:rsidP="00FE7BA8">
            <w:pPr>
              <w:pStyle w:val="ListParagraph"/>
              <w:numPr>
                <w:ilvl w:val="0"/>
                <w:numId w:val="37"/>
              </w:numPr>
              <w:ind w:left="447"/>
            </w:pPr>
            <w:r w:rsidRPr="00FE7BA8">
              <w:t xml:space="preserve">Berhasil melakukan searching  </w:t>
            </w:r>
          </w:p>
          <w:p w14:paraId="4D39D7CC" w14:textId="77777777" w:rsidR="00FE7BA8" w:rsidRPr="00FE7BA8" w:rsidRDefault="00FE7BA8" w:rsidP="00FE7BA8">
            <w:pPr>
              <w:pStyle w:val="ListParagraph"/>
              <w:numPr>
                <w:ilvl w:val="0"/>
                <w:numId w:val="37"/>
              </w:numPr>
              <w:spacing w:after="12" w:line="239" w:lineRule="auto"/>
              <w:ind w:left="447"/>
            </w:pPr>
            <w:r w:rsidRPr="00FE7BA8">
              <w:t xml:space="preserve">Berhasil menampilkan data sesuai data yang di searching </w:t>
            </w:r>
          </w:p>
          <w:p w14:paraId="3E4B6602" w14:textId="6C4B5964" w:rsidR="00FE7BA8" w:rsidRPr="005014C7" w:rsidRDefault="00FE7BA8" w:rsidP="005014C7">
            <w:pPr>
              <w:pStyle w:val="ListParagraph"/>
              <w:numPr>
                <w:ilvl w:val="0"/>
                <w:numId w:val="37"/>
              </w:numPr>
              <w:spacing w:before="60" w:after="60" w:line="240" w:lineRule="auto"/>
              <w:ind w:left="447"/>
              <w:rPr>
                <w:sz w:val="18"/>
                <w:lang w:val="id-ID"/>
              </w:rPr>
            </w:pPr>
            <w:r w:rsidRPr="00FE7BA8">
              <w:t>Berhasil melakukan download dengan data yang sama</w:t>
            </w:r>
          </w:p>
        </w:tc>
      </w:tr>
    </w:tbl>
    <w:p w14:paraId="0CAA5768" w14:textId="77777777" w:rsidR="002159E5" w:rsidRPr="006643D7" w:rsidRDefault="002159E5" w:rsidP="002159E5">
      <w:pPr>
        <w:rPr>
          <w:noProof/>
        </w:rPr>
      </w:pPr>
    </w:p>
    <w:p w14:paraId="7DE7F4BD"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608ED3E" w14:textId="77777777" w:rsidTr="00691911">
        <w:tc>
          <w:tcPr>
            <w:tcW w:w="9606" w:type="dxa"/>
          </w:tcPr>
          <w:p w14:paraId="46A4ED32" w14:textId="77777777" w:rsidR="002159E5" w:rsidRDefault="002159E5" w:rsidP="00691911">
            <w:pPr>
              <w:pStyle w:val="ListParagraph"/>
              <w:ind w:left="0"/>
              <w:rPr>
                <w:noProof/>
              </w:rPr>
            </w:pPr>
            <w:r>
              <w:rPr>
                <w:noProof/>
              </w:rPr>
              <w:t xml:space="preserve">- </w:t>
            </w:r>
            <w:r w:rsidRPr="00CA205C">
              <w:rPr>
                <w:noProof/>
              </w:rPr>
              <w:t>Login menggunakan username &amp; password yang benar</w:t>
            </w:r>
          </w:p>
          <w:p w14:paraId="402C7ECA" w14:textId="77777777" w:rsidR="002159E5" w:rsidRPr="006643D7" w:rsidRDefault="002159E5" w:rsidP="00691911">
            <w:pPr>
              <w:pStyle w:val="ListParagraph"/>
              <w:ind w:left="0"/>
              <w:rPr>
                <w:noProof/>
                <w:sz w:val="18"/>
              </w:rPr>
            </w:pPr>
          </w:p>
        </w:tc>
      </w:tr>
    </w:tbl>
    <w:p w14:paraId="1F821F8B" w14:textId="77777777" w:rsidR="002159E5" w:rsidRPr="006643D7" w:rsidRDefault="002159E5" w:rsidP="002159E5">
      <w:pPr>
        <w:rPr>
          <w:noProof/>
        </w:rPr>
      </w:pPr>
    </w:p>
    <w:p w14:paraId="5E00DDED" w14:textId="77777777" w:rsidR="002159E5" w:rsidRPr="006643D7" w:rsidRDefault="002159E5" w:rsidP="002159E5">
      <w:pPr>
        <w:pStyle w:val="Heading4"/>
        <w:rPr>
          <w:rFonts w:ascii="Arial" w:hAnsi="Arial" w:cs="Arial"/>
          <w:noProof/>
        </w:rPr>
      </w:pPr>
      <w:r w:rsidRPr="006643D7">
        <w:rPr>
          <w:rFonts w:ascii="Arial" w:hAnsi="Arial" w:cs="Arial"/>
          <w:noProof/>
        </w:rPr>
        <w:lastRenderedPageBreak/>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0B4E6B5E" w14:textId="77777777" w:rsidTr="00691911">
        <w:tc>
          <w:tcPr>
            <w:tcW w:w="9606" w:type="dxa"/>
          </w:tcPr>
          <w:p w14:paraId="76512513" w14:textId="22083CD8" w:rsidR="005014C7" w:rsidRDefault="005014C7" w:rsidP="00691911">
            <w:r>
              <w:rPr>
                <w:noProof/>
              </w:rPr>
              <w:drawing>
                <wp:inline distT="0" distB="0" distL="0" distR="0" wp14:anchorId="0CBDB120" wp14:editId="6440C4D5">
                  <wp:extent cx="5733415" cy="262318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623185"/>
                          </a:xfrm>
                          <a:prstGeom prst="rect">
                            <a:avLst/>
                          </a:prstGeom>
                        </pic:spPr>
                      </pic:pic>
                    </a:graphicData>
                  </a:graphic>
                </wp:inline>
              </w:drawing>
            </w:r>
          </w:p>
          <w:p w14:paraId="0469FDC4" w14:textId="19E0EE5D" w:rsidR="002159E5" w:rsidRDefault="005014C7" w:rsidP="00691911">
            <w:r>
              <w:t xml:space="preserve">Kemudian isi field nya yang ingin di searching </w:t>
            </w:r>
          </w:p>
          <w:p w14:paraId="71390B57" w14:textId="342EFD24" w:rsidR="002159E5" w:rsidRDefault="005014C7" w:rsidP="00691911">
            <w:pPr>
              <w:spacing w:line="240" w:lineRule="auto"/>
              <w:rPr>
                <w:noProof/>
                <w:sz w:val="18"/>
              </w:rPr>
            </w:pPr>
            <w:r>
              <w:rPr>
                <w:noProof/>
              </w:rPr>
              <w:drawing>
                <wp:inline distT="0" distB="0" distL="0" distR="0" wp14:anchorId="2AA05FC7" wp14:editId="6587131B">
                  <wp:extent cx="5733415" cy="2623185"/>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23185"/>
                          </a:xfrm>
                          <a:prstGeom prst="rect">
                            <a:avLst/>
                          </a:prstGeom>
                        </pic:spPr>
                      </pic:pic>
                    </a:graphicData>
                  </a:graphic>
                </wp:inline>
              </w:drawing>
            </w:r>
          </w:p>
          <w:p w14:paraId="09B22500" w14:textId="77777777" w:rsidR="005014C7" w:rsidRDefault="005014C7" w:rsidP="00691911">
            <w:pPr>
              <w:spacing w:line="240" w:lineRule="auto"/>
              <w:rPr>
                <w:noProof/>
                <w:sz w:val="18"/>
              </w:rPr>
            </w:pPr>
          </w:p>
          <w:p w14:paraId="2AA078EB" w14:textId="77777777" w:rsidR="005014C7" w:rsidRDefault="005014C7" w:rsidP="00691911">
            <w:pPr>
              <w:spacing w:line="240" w:lineRule="auto"/>
              <w:rPr>
                <w:noProof/>
                <w:sz w:val="18"/>
              </w:rPr>
            </w:pPr>
          </w:p>
          <w:p w14:paraId="6D184B07" w14:textId="00456CB2" w:rsidR="005014C7" w:rsidRDefault="005014C7" w:rsidP="00691911">
            <w:pPr>
              <w:spacing w:line="240" w:lineRule="auto"/>
              <w:rPr>
                <w:noProof/>
                <w:sz w:val="18"/>
              </w:rPr>
            </w:pPr>
            <w:r>
              <w:rPr>
                <w:noProof/>
              </w:rPr>
              <w:drawing>
                <wp:inline distT="0" distB="0" distL="0" distR="0" wp14:anchorId="751C6B7E" wp14:editId="5E54B0B7">
                  <wp:extent cx="5733415" cy="2623185"/>
                  <wp:effectExtent l="0" t="0" r="63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623185"/>
                          </a:xfrm>
                          <a:prstGeom prst="rect">
                            <a:avLst/>
                          </a:prstGeom>
                        </pic:spPr>
                      </pic:pic>
                    </a:graphicData>
                  </a:graphic>
                </wp:inline>
              </w:drawing>
            </w:r>
          </w:p>
          <w:p w14:paraId="02679A0C" w14:textId="5B8D665F" w:rsidR="005014C7" w:rsidRDefault="005014C7" w:rsidP="00691911">
            <w:pPr>
              <w:spacing w:line="240" w:lineRule="auto"/>
              <w:rPr>
                <w:noProof/>
                <w:sz w:val="18"/>
              </w:rPr>
            </w:pPr>
          </w:p>
          <w:p w14:paraId="5A9D3293" w14:textId="5BAA16C7" w:rsidR="005014C7" w:rsidRDefault="005014C7" w:rsidP="00691911">
            <w:pPr>
              <w:spacing w:line="240" w:lineRule="auto"/>
              <w:rPr>
                <w:noProof/>
                <w:sz w:val="18"/>
              </w:rPr>
            </w:pPr>
          </w:p>
          <w:p w14:paraId="2738C748" w14:textId="4DADD8B6" w:rsidR="005014C7" w:rsidRDefault="009B395A" w:rsidP="00691911">
            <w:pPr>
              <w:spacing w:line="240" w:lineRule="auto"/>
              <w:rPr>
                <w:noProof/>
                <w:sz w:val="18"/>
              </w:rPr>
            </w:pPr>
            <w:r>
              <w:rPr>
                <w:noProof/>
                <w:sz w:val="18"/>
              </w:rPr>
              <w:t xml:space="preserve">Pilih format yang ingin di download </w:t>
            </w:r>
          </w:p>
          <w:p w14:paraId="215FA67F" w14:textId="76A6DEA7" w:rsidR="009B395A" w:rsidRDefault="009B395A" w:rsidP="00691911">
            <w:pPr>
              <w:spacing w:line="240" w:lineRule="auto"/>
              <w:rPr>
                <w:noProof/>
                <w:sz w:val="18"/>
              </w:rPr>
            </w:pPr>
            <w:r>
              <w:rPr>
                <w:noProof/>
              </w:rPr>
              <w:drawing>
                <wp:inline distT="0" distB="0" distL="0" distR="0" wp14:anchorId="26874D71" wp14:editId="2FB2AE1C">
                  <wp:extent cx="5733415" cy="2623185"/>
                  <wp:effectExtent l="0" t="0" r="63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623185"/>
                          </a:xfrm>
                          <a:prstGeom prst="rect">
                            <a:avLst/>
                          </a:prstGeom>
                        </pic:spPr>
                      </pic:pic>
                    </a:graphicData>
                  </a:graphic>
                </wp:inline>
              </w:drawing>
            </w:r>
          </w:p>
          <w:p w14:paraId="7AB8957D" w14:textId="77777777" w:rsidR="009B395A" w:rsidRDefault="009B395A" w:rsidP="00691911">
            <w:pPr>
              <w:spacing w:line="240" w:lineRule="auto"/>
              <w:rPr>
                <w:noProof/>
                <w:sz w:val="18"/>
              </w:rPr>
            </w:pPr>
          </w:p>
          <w:p w14:paraId="7FD02601" w14:textId="3183ABF1" w:rsidR="009B395A" w:rsidRDefault="009B395A" w:rsidP="00691911">
            <w:pPr>
              <w:spacing w:line="240" w:lineRule="auto"/>
              <w:rPr>
                <w:noProof/>
                <w:sz w:val="18"/>
              </w:rPr>
            </w:pPr>
          </w:p>
          <w:p w14:paraId="2368072E" w14:textId="131D5238" w:rsidR="009B395A" w:rsidRDefault="009B395A" w:rsidP="00691911">
            <w:pPr>
              <w:spacing w:line="240" w:lineRule="auto"/>
              <w:rPr>
                <w:noProof/>
                <w:sz w:val="18"/>
              </w:rPr>
            </w:pPr>
            <w:r>
              <w:rPr>
                <w:noProof/>
              </w:rPr>
              <w:drawing>
                <wp:inline distT="0" distB="0" distL="0" distR="0" wp14:anchorId="4F843B7F" wp14:editId="1EEB509A">
                  <wp:extent cx="5733415" cy="2623185"/>
                  <wp:effectExtent l="0" t="0" r="63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623185"/>
                          </a:xfrm>
                          <a:prstGeom prst="rect">
                            <a:avLst/>
                          </a:prstGeom>
                        </pic:spPr>
                      </pic:pic>
                    </a:graphicData>
                  </a:graphic>
                </wp:inline>
              </w:drawing>
            </w:r>
          </w:p>
          <w:p w14:paraId="66E7E81D" w14:textId="112B190C" w:rsidR="001757AA" w:rsidRDefault="001757AA" w:rsidP="00691911">
            <w:pPr>
              <w:spacing w:line="240" w:lineRule="auto"/>
              <w:rPr>
                <w:noProof/>
                <w:sz w:val="18"/>
              </w:rPr>
            </w:pPr>
          </w:p>
          <w:p w14:paraId="3D6C961C" w14:textId="15EA41B0" w:rsidR="001757AA" w:rsidRDefault="001757AA" w:rsidP="00691911">
            <w:pPr>
              <w:spacing w:line="240" w:lineRule="auto"/>
              <w:rPr>
                <w:noProof/>
                <w:sz w:val="18"/>
              </w:rPr>
            </w:pPr>
            <w:r>
              <w:rPr>
                <w:noProof/>
                <w:sz w:val="18"/>
              </w:rPr>
              <w:t>Hasil download file excel</w:t>
            </w:r>
          </w:p>
          <w:p w14:paraId="56E6AFD0" w14:textId="72B5054B" w:rsidR="001757AA" w:rsidRDefault="001757AA" w:rsidP="00691911">
            <w:pPr>
              <w:spacing w:line="240" w:lineRule="auto"/>
              <w:rPr>
                <w:noProof/>
                <w:sz w:val="18"/>
              </w:rPr>
            </w:pPr>
            <w:r>
              <w:rPr>
                <w:noProof/>
              </w:rPr>
              <w:lastRenderedPageBreak/>
              <w:drawing>
                <wp:inline distT="0" distB="0" distL="0" distR="0" wp14:anchorId="6FC5C4C8" wp14:editId="111B2931">
                  <wp:extent cx="5733415" cy="26231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623185"/>
                          </a:xfrm>
                          <a:prstGeom prst="rect">
                            <a:avLst/>
                          </a:prstGeom>
                        </pic:spPr>
                      </pic:pic>
                    </a:graphicData>
                  </a:graphic>
                </wp:inline>
              </w:drawing>
            </w:r>
          </w:p>
          <w:p w14:paraId="25990648" w14:textId="674C09AC" w:rsidR="001757AA" w:rsidRDefault="001757AA" w:rsidP="00691911">
            <w:pPr>
              <w:spacing w:line="240" w:lineRule="auto"/>
              <w:rPr>
                <w:noProof/>
                <w:sz w:val="18"/>
              </w:rPr>
            </w:pPr>
          </w:p>
          <w:p w14:paraId="6B1C0C95" w14:textId="6B89FF0D" w:rsidR="001757AA" w:rsidRDefault="001757AA" w:rsidP="00691911">
            <w:pPr>
              <w:spacing w:line="240" w:lineRule="auto"/>
              <w:rPr>
                <w:noProof/>
                <w:sz w:val="18"/>
              </w:rPr>
            </w:pPr>
            <w:r>
              <w:rPr>
                <w:noProof/>
              </w:rPr>
              <w:drawing>
                <wp:inline distT="0" distB="0" distL="0" distR="0" wp14:anchorId="280A7DF3" wp14:editId="358EA03B">
                  <wp:extent cx="5733415" cy="3055620"/>
                  <wp:effectExtent l="0" t="0" r="63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055620"/>
                          </a:xfrm>
                          <a:prstGeom prst="rect">
                            <a:avLst/>
                          </a:prstGeom>
                        </pic:spPr>
                      </pic:pic>
                    </a:graphicData>
                  </a:graphic>
                </wp:inline>
              </w:drawing>
            </w:r>
          </w:p>
          <w:p w14:paraId="214A230A" w14:textId="77777777" w:rsidR="005014C7" w:rsidRPr="006643D7" w:rsidRDefault="005014C7" w:rsidP="00691911">
            <w:pPr>
              <w:spacing w:line="240" w:lineRule="auto"/>
              <w:rPr>
                <w:noProof/>
                <w:sz w:val="18"/>
              </w:rPr>
            </w:pPr>
          </w:p>
          <w:p w14:paraId="3474EFD9" w14:textId="77777777" w:rsidR="002159E5" w:rsidRDefault="002159E5" w:rsidP="00691911">
            <w:pPr>
              <w:jc w:val="center"/>
              <w:rPr>
                <w:noProof/>
                <w:sz w:val="18"/>
              </w:rPr>
            </w:pPr>
          </w:p>
          <w:p w14:paraId="05222E14" w14:textId="77777777" w:rsidR="002159E5" w:rsidRPr="006643D7" w:rsidRDefault="002159E5" w:rsidP="00691911">
            <w:pPr>
              <w:spacing w:line="240" w:lineRule="auto"/>
              <w:jc w:val="center"/>
              <w:rPr>
                <w:noProof/>
                <w:sz w:val="18"/>
              </w:rPr>
            </w:pPr>
          </w:p>
        </w:tc>
      </w:tr>
    </w:tbl>
    <w:p w14:paraId="77973219" w14:textId="0D33E6D8" w:rsidR="002159E5" w:rsidRPr="00656462" w:rsidRDefault="002159E5" w:rsidP="002159E5">
      <w:pPr>
        <w:pStyle w:val="Heading3"/>
        <w:rPr>
          <w:noProof/>
        </w:rPr>
      </w:pPr>
      <w:r w:rsidRPr="006643D7">
        <w:rPr>
          <w:noProof/>
        </w:rPr>
        <w:lastRenderedPageBreak/>
        <w:t>Test Case – 0</w:t>
      </w:r>
      <w:r>
        <w:rPr>
          <w:noProof/>
        </w:rPr>
        <w:t>7</w:t>
      </w:r>
      <w:r w:rsidRPr="006643D7">
        <w:rPr>
          <w:noProof/>
        </w:rPr>
        <w:t xml:space="preserve"> </w:t>
      </w:r>
      <w:r w:rsidR="00FE7BA8" w:rsidRPr="00FE7BA8">
        <w:rPr>
          <w:noProof/>
        </w:rPr>
        <w:t>Normal -  Report Staging History</w:t>
      </w:r>
    </w:p>
    <w:p w14:paraId="7E69CEFB"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3119A925" w14:textId="77777777" w:rsidTr="00691911">
        <w:tc>
          <w:tcPr>
            <w:tcW w:w="9606" w:type="dxa"/>
          </w:tcPr>
          <w:p w14:paraId="3C367496" w14:textId="77777777" w:rsidR="002159E5" w:rsidRDefault="002159E5" w:rsidP="00691911">
            <w:pPr>
              <w:spacing w:line="240" w:lineRule="auto"/>
              <w:rPr>
                <w:noProof/>
              </w:rPr>
            </w:pPr>
            <w:r>
              <w:rPr>
                <w:noProof/>
              </w:rPr>
              <w:t xml:space="preserve">URL Digisales Portal : </w:t>
            </w:r>
            <w:hyperlink r:id="rId42" w:history="1">
              <w:r w:rsidRPr="00C24DE4">
                <w:rPr>
                  <w:rStyle w:val="Hyperlink"/>
                  <w:noProof/>
                </w:rPr>
                <w:t>http://192.168.231.13:8080/</w:t>
              </w:r>
            </w:hyperlink>
          </w:p>
          <w:p w14:paraId="10236CA5" w14:textId="77777777" w:rsidR="002159E5" w:rsidRDefault="002159E5" w:rsidP="00691911">
            <w:pPr>
              <w:spacing w:line="240" w:lineRule="auto"/>
              <w:rPr>
                <w:noProof/>
              </w:rPr>
            </w:pPr>
          </w:p>
          <w:p w14:paraId="3A0BBABA" w14:textId="77777777" w:rsidR="002159E5" w:rsidRDefault="002159E5" w:rsidP="00691911">
            <w:pPr>
              <w:spacing w:line="240" w:lineRule="auto"/>
              <w:rPr>
                <w:noProof/>
              </w:rPr>
            </w:pPr>
            <w:r>
              <w:rPr>
                <w:noProof/>
              </w:rPr>
              <w:t>Front Liner/ Customer Service</w:t>
            </w:r>
          </w:p>
          <w:p w14:paraId="6F0741AB" w14:textId="77777777" w:rsidR="002159E5" w:rsidRDefault="002159E5" w:rsidP="00691911">
            <w:pPr>
              <w:spacing w:line="240" w:lineRule="auto"/>
              <w:rPr>
                <w:noProof/>
              </w:rPr>
            </w:pPr>
            <w:r>
              <w:rPr>
                <w:noProof/>
              </w:rPr>
              <w:t xml:space="preserve">User : </w:t>
            </w:r>
            <w:r w:rsidRPr="0090165C">
              <w:rPr>
                <w:noProof/>
              </w:rPr>
              <w:t>51162</w:t>
            </w:r>
          </w:p>
          <w:p w14:paraId="046F1DA2" w14:textId="77777777" w:rsidR="002159E5" w:rsidRDefault="002159E5" w:rsidP="00691911">
            <w:pPr>
              <w:spacing w:line="240" w:lineRule="auto"/>
              <w:rPr>
                <w:noProof/>
              </w:rPr>
            </w:pPr>
            <w:r>
              <w:rPr>
                <w:noProof/>
              </w:rPr>
              <w:t xml:space="preserve">Password :  </w:t>
            </w:r>
            <w:r w:rsidRPr="00733910">
              <w:rPr>
                <w:noProof/>
              </w:rPr>
              <w:t>digisales123/</w:t>
            </w:r>
          </w:p>
          <w:p w14:paraId="35D08188" w14:textId="77777777" w:rsidR="002159E5" w:rsidRDefault="002159E5" w:rsidP="00691911">
            <w:pPr>
              <w:spacing w:line="240" w:lineRule="auto"/>
              <w:rPr>
                <w:noProof/>
              </w:rPr>
            </w:pPr>
          </w:p>
          <w:p w14:paraId="1B06024B" w14:textId="77777777" w:rsidR="002159E5" w:rsidRDefault="002159E5" w:rsidP="00691911">
            <w:pPr>
              <w:spacing w:line="240" w:lineRule="auto"/>
              <w:rPr>
                <w:noProof/>
              </w:rPr>
            </w:pPr>
            <w:r>
              <w:rPr>
                <w:noProof/>
              </w:rPr>
              <w:t xml:space="preserve">URL Digisales Mobile : </w:t>
            </w:r>
            <w:hyperlink r:id="rId43" w:history="1">
              <w:r w:rsidRPr="009A71AC">
                <w:rPr>
                  <w:rStyle w:val="Hyperlink"/>
                  <w:noProof/>
                </w:rPr>
                <w:t>http://192.168.231.13:85/</w:t>
              </w:r>
            </w:hyperlink>
          </w:p>
          <w:p w14:paraId="5092C073" w14:textId="77777777" w:rsidR="002159E5" w:rsidRDefault="002159E5" w:rsidP="00691911">
            <w:pPr>
              <w:spacing w:line="240" w:lineRule="auto"/>
              <w:rPr>
                <w:noProof/>
              </w:rPr>
            </w:pPr>
          </w:p>
          <w:p w14:paraId="28EDE760" w14:textId="77777777" w:rsidR="002159E5" w:rsidRDefault="002159E5" w:rsidP="00691911">
            <w:pPr>
              <w:spacing w:line="240" w:lineRule="auto"/>
              <w:rPr>
                <w:noProof/>
              </w:rPr>
            </w:pPr>
            <w:r>
              <w:rPr>
                <w:noProof/>
              </w:rPr>
              <w:t>Front Liner/ Customer Service</w:t>
            </w:r>
          </w:p>
          <w:p w14:paraId="49D2216B" w14:textId="77777777" w:rsidR="002159E5" w:rsidRDefault="002159E5" w:rsidP="00691911">
            <w:pPr>
              <w:spacing w:line="240" w:lineRule="auto"/>
              <w:rPr>
                <w:noProof/>
              </w:rPr>
            </w:pPr>
            <w:r>
              <w:rPr>
                <w:noProof/>
              </w:rPr>
              <w:t xml:space="preserve">User : </w:t>
            </w:r>
            <w:r w:rsidRPr="0090165C">
              <w:rPr>
                <w:noProof/>
              </w:rPr>
              <w:t>51162</w:t>
            </w:r>
          </w:p>
          <w:p w14:paraId="1D58F405" w14:textId="77777777" w:rsidR="002159E5" w:rsidRDefault="002159E5" w:rsidP="00691911">
            <w:pPr>
              <w:spacing w:line="240" w:lineRule="auto"/>
              <w:rPr>
                <w:noProof/>
              </w:rPr>
            </w:pPr>
            <w:r>
              <w:rPr>
                <w:noProof/>
              </w:rPr>
              <w:t xml:space="preserve">Password :  </w:t>
            </w:r>
            <w:r w:rsidRPr="00733910">
              <w:rPr>
                <w:noProof/>
              </w:rPr>
              <w:t>digisales123/</w:t>
            </w:r>
          </w:p>
          <w:p w14:paraId="789617BD" w14:textId="77777777" w:rsidR="002159E5" w:rsidRPr="006643D7" w:rsidRDefault="002159E5" w:rsidP="00691911">
            <w:pPr>
              <w:spacing w:line="240" w:lineRule="auto"/>
              <w:rPr>
                <w:noProof/>
                <w:sz w:val="18"/>
              </w:rPr>
            </w:pPr>
          </w:p>
        </w:tc>
      </w:tr>
    </w:tbl>
    <w:p w14:paraId="407AB11B" w14:textId="77777777" w:rsidR="002159E5" w:rsidRPr="006643D7" w:rsidRDefault="002159E5" w:rsidP="002159E5">
      <w:pPr>
        <w:rPr>
          <w:noProof/>
        </w:rPr>
      </w:pPr>
    </w:p>
    <w:p w14:paraId="3DE92948" w14:textId="77777777" w:rsidR="002159E5" w:rsidRPr="006643D7" w:rsidRDefault="002159E5" w:rsidP="002159E5">
      <w:pPr>
        <w:pStyle w:val="Heading4"/>
        <w:rPr>
          <w:rFonts w:ascii="Arial" w:hAnsi="Arial" w:cs="Arial"/>
          <w:noProof/>
        </w:rPr>
      </w:pPr>
      <w:r w:rsidRPr="006643D7">
        <w:rPr>
          <w:rFonts w:ascii="Arial" w:hAnsi="Arial" w:cs="Arial"/>
          <w:noProof/>
        </w:rPr>
        <w:lastRenderedPageBreak/>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4BCA2AE0" w14:textId="77777777" w:rsidTr="00691911">
        <w:tc>
          <w:tcPr>
            <w:tcW w:w="9606" w:type="dxa"/>
          </w:tcPr>
          <w:p w14:paraId="73FF84E8" w14:textId="77777777" w:rsidR="00FE7BA8" w:rsidRPr="00FE7BA8" w:rsidRDefault="00FE7BA8" w:rsidP="00FE7BA8">
            <w:pPr>
              <w:pStyle w:val="ListParagraph"/>
              <w:numPr>
                <w:ilvl w:val="0"/>
                <w:numId w:val="37"/>
              </w:numPr>
              <w:ind w:left="447"/>
            </w:pPr>
            <w:r w:rsidRPr="00FE7BA8">
              <w:t xml:space="preserve">Berhasil melakukan searching  </w:t>
            </w:r>
          </w:p>
          <w:p w14:paraId="2C9AA24E" w14:textId="77777777" w:rsidR="00FE7BA8" w:rsidRPr="00FE7BA8" w:rsidRDefault="00FE7BA8" w:rsidP="00FE7BA8">
            <w:pPr>
              <w:pStyle w:val="ListParagraph"/>
              <w:numPr>
                <w:ilvl w:val="0"/>
                <w:numId w:val="37"/>
              </w:numPr>
              <w:spacing w:after="12" w:line="239" w:lineRule="auto"/>
              <w:ind w:left="447"/>
            </w:pPr>
            <w:r w:rsidRPr="00FE7BA8">
              <w:t xml:space="preserve">Berhasil menampilkan data sesuai data yang di searching </w:t>
            </w:r>
          </w:p>
          <w:p w14:paraId="34E18C25" w14:textId="43516513" w:rsidR="002159E5" w:rsidRPr="00FE7BA8" w:rsidRDefault="00FE7BA8" w:rsidP="00FE7BA8">
            <w:pPr>
              <w:pStyle w:val="ListParagraph"/>
              <w:numPr>
                <w:ilvl w:val="0"/>
                <w:numId w:val="37"/>
              </w:numPr>
              <w:spacing w:before="60" w:after="60" w:line="240" w:lineRule="auto"/>
              <w:ind w:left="447"/>
              <w:rPr>
                <w:sz w:val="18"/>
                <w:lang w:val="id-ID"/>
              </w:rPr>
            </w:pPr>
            <w:r w:rsidRPr="00FE7BA8">
              <w:t>Berhasil melakukan download dengan data yang sama</w:t>
            </w:r>
          </w:p>
        </w:tc>
      </w:tr>
    </w:tbl>
    <w:p w14:paraId="25DBBF80" w14:textId="77777777" w:rsidR="002159E5" w:rsidRPr="006643D7" w:rsidRDefault="002159E5" w:rsidP="002159E5">
      <w:pPr>
        <w:rPr>
          <w:noProof/>
        </w:rPr>
      </w:pPr>
    </w:p>
    <w:p w14:paraId="7A4E4918"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270DFF82" w14:textId="77777777" w:rsidTr="00691911">
        <w:tc>
          <w:tcPr>
            <w:tcW w:w="9606" w:type="dxa"/>
          </w:tcPr>
          <w:p w14:paraId="28571562" w14:textId="77777777" w:rsidR="002159E5" w:rsidRDefault="002159E5" w:rsidP="00691911">
            <w:pPr>
              <w:pStyle w:val="ListParagraph"/>
              <w:ind w:left="0"/>
              <w:rPr>
                <w:noProof/>
              </w:rPr>
            </w:pPr>
            <w:r>
              <w:rPr>
                <w:noProof/>
              </w:rPr>
              <w:t xml:space="preserve">- </w:t>
            </w:r>
            <w:r w:rsidRPr="00CA205C">
              <w:rPr>
                <w:noProof/>
              </w:rPr>
              <w:t>Login menggunakan username &amp; password yang benar</w:t>
            </w:r>
          </w:p>
          <w:p w14:paraId="2FDC073A" w14:textId="77777777" w:rsidR="002159E5" w:rsidRPr="006643D7" w:rsidRDefault="002159E5" w:rsidP="00691911">
            <w:pPr>
              <w:pStyle w:val="ListParagraph"/>
              <w:ind w:left="0"/>
              <w:rPr>
                <w:noProof/>
                <w:sz w:val="18"/>
              </w:rPr>
            </w:pPr>
          </w:p>
        </w:tc>
      </w:tr>
    </w:tbl>
    <w:p w14:paraId="5F0FE3FC" w14:textId="77777777" w:rsidR="002159E5" w:rsidRPr="006643D7" w:rsidRDefault="002159E5" w:rsidP="002159E5">
      <w:pPr>
        <w:rPr>
          <w:noProof/>
        </w:rPr>
      </w:pPr>
    </w:p>
    <w:p w14:paraId="7FAA1881" w14:textId="77777777" w:rsidR="002159E5" w:rsidRPr="006643D7" w:rsidRDefault="002159E5" w:rsidP="002159E5">
      <w:pPr>
        <w:pStyle w:val="Heading4"/>
        <w:rPr>
          <w:rFonts w:ascii="Arial" w:hAnsi="Arial" w:cs="Arial"/>
          <w:noProof/>
        </w:rPr>
      </w:pPr>
      <w:r w:rsidRPr="006643D7">
        <w:rPr>
          <w:rFonts w:ascii="Arial" w:hAnsi="Arial" w:cs="Arial"/>
          <w:noProof/>
        </w:rPr>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4472D034" w14:textId="77777777" w:rsidTr="00691911">
        <w:tc>
          <w:tcPr>
            <w:tcW w:w="9606" w:type="dxa"/>
          </w:tcPr>
          <w:p w14:paraId="53E506AD" w14:textId="77777777" w:rsidR="001757AA" w:rsidRDefault="001757AA" w:rsidP="001757AA">
            <w:r>
              <w:rPr>
                <w:noProof/>
              </w:rPr>
              <w:drawing>
                <wp:inline distT="0" distB="0" distL="0" distR="0" wp14:anchorId="7474485A" wp14:editId="2C08A2E0">
                  <wp:extent cx="5733415" cy="262318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623185"/>
                          </a:xfrm>
                          <a:prstGeom prst="rect">
                            <a:avLst/>
                          </a:prstGeom>
                        </pic:spPr>
                      </pic:pic>
                    </a:graphicData>
                  </a:graphic>
                </wp:inline>
              </w:drawing>
            </w:r>
          </w:p>
          <w:p w14:paraId="0863AABA" w14:textId="6B7A9A59" w:rsidR="001757AA" w:rsidRDefault="001757AA" w:rsidP="001757AA">
            <w:r>
              <w:t>Kemudian isi field nya yang ingin di searching</w:t>
            </w:r>
            <w:r>
              <w:t>, misal pilih staging “follow up”</w:t>
            </w:r>
          </w:p>
          <w:p w14:paraId="3DF1A7A6" w14:textId="598048D5" w:rsidR="001757AA" w:rsidRDefault="001757AA" w:rsidP="001757AA">
            <w:r>
              <w:rPr>
                <w:noProof/>
              </w:rPr>
              <w:drawing>
                <wp:inline distT="0" distB="0" distL="0" distR="0" wp14:anchorId="1C6CC00A" wp14:editId="130FF522">
                  <wp:extent cx="5733415" cy="2623185"/>
                  <wp:effectExtent l="0" t="0" r="635" b="571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623185"/>
                          </a:xfrm>
                          <a:prstGeom prst="rect">
                            <a:avLst/>
                          </a:prstGeom>
                        </pic:spPr>
                      </pic:pic>
                    </a:graphicData>
                  </a:graphic>
                </wp:inline>
              </w:drawing>
            </w:r>
          </w:p>
          <w:p w14:paraId="29770100" w14:textId="556E2CDF" w:rsidR="001757AA" w:rsidRDefault="001757AA" w:rsidP="001757AA"/>
          <w:p w14:paraId="7EBC58F9" w14:textId="2C3C2E04" w:rsidR="001757AA" w:rsidRDefault="00A806D4" w:rsidP="001757AA">
            <w:r>
              <w:rPr>
                <w:noProof/>
              </w:rPr>
              <w:lastRenderedPageBreak/>
              <w:drawing>
                <wp:inline distT="0" distB="0" distL="0" distR="0" wp14:anchorId="01CE27A6" wp14:editId="5CD3A9F3">
                  <wp:extent cx="5733415" cy="2623185"/>
                  <wp:effectExtent l="0" t="0" r="635" b="571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623185"/>
                          </a:xfrm>
                          <a:prstGeom prst="rect">
                            <a:avLst/>
                          </a:prstGeom>
                        </pic:spPr>
                      </pic:pic>
                    </a:graphicData>
                  </a:graphic>
                </wp:inline>
              </w:drawing>
            </w:r>
          </w:p>
          <w:p w14:paraId="1BBE0A20" w14:textId="21F54DB7" w:rsidR="00A806D4" w:rsidRDefault="00A806D4" w:rsidP="001757AA"/>
          <w:p w14:paraId="01A804C8" w14:textId="77777777" w:rsidR="001757AA" w:rsidRDefault="001757AA" w:rsidP="001757AA">
            <w:pPr>
              <w:spacing w:line="240" w:lineRule="auto"/>
              <w:rPr>
                <w:noProof/>
                <w:sz w:val="18"/>
              </w:rPr>
            </w:pPr>
          </w:p>
          <w:p w14:paraId="25CC272D" w14:textId="77777777" w:rsidR="001757AA" w:rsidRDefault="001757AA" w:rsidP="001757AA">
            <w:pPr>
              <w:spacing w:line="240" w:lineRule="auto"/>
              <w:rPr>
                <w:noProof/>
                <w:sz w:val="18"/>
              </w:rPr>
            </w:pPr>
          </w:p>
          <w:p w14:paraId="2407BDDF" w14:textId="77777777" w:rsidR="001757AA" w:rsidRDefault="001757AA" w:rsidP="001757AA">
            <w:pPr>
              <w:spacing w:line="240" w:lineRule="auto"/>
              <w:rPr>
                <w:noProof/>
                <w:sz w:val="18"/>
              </w:rPr>
            </w:pPr>
            <w:r>
              <w:rPr>
                <w:noProof/>
                <w:sz w:val="18"/>
              </w:rPr>
              <w:t xml:space="preserve">Pilih format yang ingin di download </w:t>
            </w:r>
          </w:p>
          <w:p w14:paraId="580BCECB" w14:textId="2E540795" w:rsidR="001757AA" w:rsidRDefault="001757AA" w:rsidP="001757AA">
            <w:pPr>
              <w:spacing w:line="240" w:lineRule="auto"/>
              <w:rPr>
                <w:noProof/>
                <w:sz w:val="18"/>
              </w:rPr>
            </w:pPr>
          </w:p>
          <w:p w14:paraId="58091B79" w14:textId="1426E567" w:rsidR="001757AA" w:rsidRDefault="00A806D4" w:rsidP="001757AA">
            <w:pPr>
              <w:spacing w:line="240" w:lineRule="auto"/>
              <w:rPr>
                <w:noProof/>
                <w:sz w:val="18"/>
              </w:rPr>
            </w:pPr>
            <w:r>
              <w:rPr>
                <w:noProof/>
              </w:rPr>
              <w:drawing>
                <wp:inline distT="0" distB="0" distL="0" distR="0" wp14:anchorId="1DE55FD0" wp14:editId="0399772C">
                  <wp:extent cx="5733415" cy="2623185"/>
                  <wp:effectExtent l="0" t="0" r="635" b="571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623185"/>
                          </a:xfrm>
                          <a:prstGeom prst="rect">
                            <a:avLst/>
                          </a:prstGeom>
                        </pic:spPr>
                      </pic:pic>
                    </a:graphicData>
                  </a:graphic>
                </wp:inline>
              </w:drawing>
            </w:r>
          </w:p>
          <w:p w14:paraId="333B4F66" w14:textId="4BBCFAE8" w:rsidR="00A806D4" w:rsidRDefault="00A806D4" w:rsidP="001757AA">
            <w:pPr>
              <w:spacing w:line="240" w:lineRule="auto"/>
              <w:rPr>
                <w:noProof/>
                <w:sz w:val="18"/>
              </w:rPr>
            </w:pPr>
          </w:p>
          <w:p w14:paraId="5B6E148E" w14:textId="16D0CC0C" w:rsidR="002159E5" w:rsidRPr="00A806D4" w:rsidRDefault="00A806D4" w:rsidP="00A806D4">
            <w:pPr>
              <w:spacing w:line="240" w:lineRule="auto"/>
              <w:rPr>
                <w:noProof/>
                <w:sz w:val="18"/>
              </w:rPr>
            </w:pPr>
            <w:r>
              <w:rPr>
                <w:noProof/>
              </w:rPr>
              <w:lastRenderedPageBreak/>
              <w:drawing>
                <wp:inline distT="0" distB="0" distL="0" distR="0" wp14:anchorId="4559BCFE" wp14:editId="1EB443C0">
                  <wp:extent cx="5733415" cy="2623185"/>
                  <wp:effectExtent l="0" t="0" r="63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623185"/>
                          </a:xfrm>
                          <a:prstGeom prst="rect">
                            <a:avLst/>
                          </a:prstGeom>
                        </pic:spPr>
                      </pic:pic>
                    </a:graphicData>
                  </a:graphic>
                </wp:inline>
              </w:drawing>
            </w:r>
          </w:p>
          <w:p w14:paraId="20F37E21" w14:textId="77777777" w:rsidR="001757AA" w:rsidRDefault="001757AA" w:rsidP="001757AA">
            <w:pPr>
              <w:spacing w:line="240" w:lineRule="auto"/>
              <w:rPr>
                <w:noProof/>
                <w:sz w:val="18"/>
              </w:rPr>
            </w:pPr>
            <w:r>
              <w:rPr>
                <w:noProof/>
                <w:sz w:val="18"/>
              </w:rPr>
              <w:t>Hasil download file excel</w:t>
            </w:r>
          </w:p>
          <w:p w14:paraId="045838B8" w14:textId="01B51C52" w:rsidR="002159E5" w:rsidRDefault="00A806D4" w:rsidP="00A806D4">
            <w:pPr>
              <w:rPr>
                <w:noProof/>
                <w:sz w:val="18"/>
              </w:rPr>
            </w:pPr>
            <w:r>
              <w:rPr>
                <w:noProof/>
              </w:rPr>
              <w:drawing>
                <wp:inline distT="0" distB="0" distL="0" distR="0" wp14:anchorId="7551962D" wp14:editId="55FB2B2A">
                  <wp:extent cx="5733415" cy="2623185"/>
                  <wp:effectExtent l="0" t="0" r="635" b="571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623185"/>
                          </a:xfrm>
                          <a:prstGeom prst="rect">
                            <a:avLst/>
                          </a:prstGeom>
                        </pic:spPr>
                      </pic:pic>
                    </a:graphicData>
                  </a:graphic>
                </wp:inline>
              </w:drawing>
            </w:r>
          </w:p>
          <w:p w14:paraId="1C0C1842" w14:textId="2C7A8433" w:rsidR="00A806D4" w:rsidRDefault="00A806D4" w:rsidP="00A806D4">
            <w:pPr>
              <w:rPr>
                <w:noProof/>
                <w:sz w:val="18"/>
              </w:rPr>
            </w:pPr>
          </w:p>
          <w:p w14:paraId="478495C7" w14:textId="6330935E" w:rsidR="002159E5" w:rsidRPr="006643D7" w:rsidRDefault="00A806D4" w:rsidP="00A806D4">
            <w:pPr>
              <w:rPr>
                <w:noProof/>
                <w:sz w:val="18"/>
              </w:rPr>
            </w:pPr>
            <w:r>
              <w:rPr>
                <w:noProof/>
              </w:rPr>
              <w:drawing>
                <wp:inline distT="0" distB="0" distL="0" distR="0" wp14:anchorId="2BA2D364" wp14:editId="20947766">
                  <wp:extent cx="5733415" cy="3055620"/>
                  <wp:effectExtent l="0" t="0" r="63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055620"/>
                          </a:xfrm>
                          <a:prstGeom prst="rect">
                            <a:avLst/>
                          </a:prstGeom>
                        </pic:spPr>
                      </pic:pic>
                    </a:graphicData>
                  </a:graphic>
                </wp:inline>
              </w:drawing>
            </w:r>
          </w:p>
        </w:tc>
      </w:tr>
    </w:tbl>
    <w:p w14:paraId="3858C0BB" w14:textId="7B1E47E9" w:rsidR="002159E5" w:rsidRPr="00656462" w:rsidRDefault="002159E5" w:rsidP="002159E5">
      <w:pPr>
        <w:pStyle w:val="Heading3"/>
        <w:rPr>
          <w:noProof/>
        </w:rPr>
      </w:pPr>
      <w:r w:rsidRPr="006643D7">
        <w:rPr>
          <w:noProof/>
        </w:rPr>
        <w:lastRenderedPageBreak/>
        <w:t>Test Case – 0</w:t>
      </w:r>
      <w:r>
        <w:rPr>
          <w:noProof/>
        </w:rPr>
        <w:t>8</w:t>
      </w:r>
      <w:r w:rsidRPr="006643D7">
        <w:rPr>
          <w:noProof/>
        </w:rPr>
        <w:t xml:space="preserve"> </w:t>
      </w:r>
      <w:r w:rsidR="00CD554F" w:rsidRPr="00CD554F">
        <w:rPr>
          <w:noProof/>
        </w:rPr>
        <w:t>Abnormal - Report pada digisales portal (selain role customer service)</w:t>
      </w:r>
    </w:p>
    <w:p w14:paraId="3FE69416"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6F0A3CDD" w14:textId="77777777" w:rsidTr="00691911">
        <w:tc>
          <w:tcPr>
            <w:tcW w:w="9606" w:type="dxa"/>
          </w:tcPr>
          <w:p w14:paraId="0BCBD4C8" w14:textId="77777777" w:rsidR="002159E5" w:rsidRDefault="002159E5" w:rsidP="00691911">
            <w:pPr>
              <w:spacing w:line="240" w:lineRule="auto"/>
              <w:rPr>
                <w:noProof/>
              </w:rPr>
            </w:pPr>
            <w:r>
              <w:rPr>
                <w:noProof/>
              </w:rPr>
              <w:t xml:space="preserve">URL Digisales Portal : </w:t>
            </w:r>
            <w:hyperlink r:id="rId50" w:history="1">
              <w:r w:rsidRPr="00C24DE4">
                <w:rPr>
                  <w:rStyle w:val="Hyperlink"/>
                  <w:noProof/>
                </w:rPr>
                <w:t>http://192.168.231.13:8080/</w:t>
              </w:r>
            </w:hyperlink>
          </w:p>
          <w:p w14:paraId="25AEA665" w14:textId="77777777" w:rsidR="002159E5" w:rsidRDefault="002159E5" w:rsidP="00691911">
            <w:pPr>
              <w:spacing w:line="240" w:lineRule="auto"/>
              <w:rPr>
                <w:noProof/>
              </w:rPr>
            </w:pPr>
          </w:p>
          <w:p w14:paraId="38322AD6" w14:textId="77777777" w:rsidR="002159E5" w:rsidRDefault="002159E5" w:rsidP="00691911">
            <w:pPr>
              <w:spacing w:line="240" w:lineRule="auto"/>
              <w:rPr>
                <w:noProof/>
              </w:rPr>
            </w:pPr>
            <w:r>
              <w:rPr>
                <w:noProof/>
              </w:rPr>
              <w:t>Front Liner/ Customer Service</w:t>
            </w:r>
          </w:p>
          <w:p w14:paraId="77A22BC8" w14:textId="77777777" w:rsidR="002159E5" w:rsidRDefault="002159E5" w:rsidP="00691911">
            <w:pPr>
              <w:spacing w:line="240" w:lineRule="auto"/>
              <w:rPr>
                <w:noProof/>
              </w:rPr>
            </w:pPr>
            <w:r>
              <w:rPr>
                <w:noProof/>
              </w:rPr>
              <w:t xml:space="preserve">User : </w:t>
            </w:r>
            <w:r w:rsidRPr="0090165C">
              <w:rPr>
                <w:noProof/>
              </w:rPr>
              <w:t>51162</w:t>
            </w:r>
          </w:p>
          <w:p w14:paraId="237681E8" w14:textId="77777777" w:rsidR="002159E5" w:rsidRDefault="002159E5" w:rsidP="00691911">
            <w:pPr>
              <w:spacing w:line="240" w:lineRule="auto"/>
              <w:rPr>
                <w:noProof/>
              </w:rPr>
            </w:pPr>
            <w:r>
              <w:rPr>
                <w:noProof/>
              </w:rPr>
              <w:t xml:space="preserve">Password :  </w:t>
            </w:r>
            <w:r w:rsidRPr="00733910">
              <w:rPr>
                <w:noProof/>
              </w:rPr>
              <w:t>digisales123/</w:t>
            </w:r>
          </w:p>
          <w:p w14:paraId="14626AA4" w14:textId="77777777" w:rsidR="002159E5" w:rsidRDefault="002159E5" w:rsidP="00691911">
            <w:pPr>
              <w:spacing w:line="240" w:lineRule="auto"/>
              <w:rPr>
                <w:noProof/>
              </w:rPr>
            </w:pPr>
          </w:p>
          <w:p w14:paraId="1EA1C263" w14:textId="77777777" w:rsidR="002159E5" w:rsidRDefault="002159E5" w:rsidP="00691911">
            <w:pPr>
              <w:spacing w:line="240" w:lineRule="auto"/>
              <w:rPr>
                <w:noProof/>
              </w:rPr>
            </w:pPr>
            <w:r>
              <w:rPr>
                <w:noProof/>
              </w:rPr>
              <w:t xml:space="preserve">URL Digisales Mobile : </w:t>
            </w:r>
            <w:hyperlink r:id="rId51" w:history="1">
              <w:r w:rsidRPr="009A71AC">
                <w:rPr>
                  <w:rStyle w:val="Hyperlink"/>
                  <w:noProof/>
                </w:rPr>
                <w:t>http://192.168.231.13:85/</w:t>
              </w:r>
            </w:hyperlink>
          </w:p>
          <w:p w14:paraId="3EAB1B45" w14:textId="77777777" w:rsidR="002159E5" w:rsidRDefault="002159E5" w:rsidP="00691911">
            <w:pPr>
              <w:spacing w:line="240" w:lineRule="auto"/>
              <w:rPr>
                <w:noProof/>
              </w:rPr>
            </w:pPr>
          </w:p>
          <w:p w14:paraId="4541EE99" w14:textId="77777777" w:rsidR="002159E5" w:rsidRDefault="002159E5" w:rsidP="00691911">
            <w:pPr>
              <w:spacing w:line="240" w:lineRule="auto"/>
              <w:rPr>
                <w:noProof/>
              </w:rPr>
            </w:pPr>
            <w:r>
              <w:rPr>
                <w:noProof/>
              </w:rPr>
              <w:t>Front Liner/ Customer Service</w:t>
            </w:r>
          </w:p>
          <w:p w14:paraId="0D6B36D5" w14:textId="77777777" w:rsidR="002159E5" w:rsidRDefault="002159E5" w:rsidP="00691911">
            <w:pPr>
              <w:spacing w:line="240" w:lineRule="auto"/>
              <w:rPr>
                <w:noProof/>
              </w:rPr>
            </w:pPr>
            <w:r>
              <w:rPr>
                <w:noProof/>
              </w:rPr>
              <w:t xml:space="preserve">User : </w:t>
            </w:r>
            <w:r w:rsidRPr="0090165C">
              <w:rPr>
                <w:noProof/>
              </w:rPr>
              <w:t>51162</w:t>
            </w:r>
          </w:p>
          <w:p w14:paraId="65233549" w14:textId="77777777" w:rsidR="002159E5" w:rsidRDefault="002159E5" w:rsidP="00691911">
            <w:pPr>
              <w:spacing w:line="240" w:lineRule="auto"/>
              <w:rPr>
                <w:noProof/>
              </w:rPr>
            </w:pPr>
            <w:r>
              <w:rPr>
                <w:noProof/>
              </w:rPr>
              <w:t xml:space="preserve">Password :  </w:t>
            </w:r>
            <w:r w:rsidRPr="00733910">
              <w:rPr>
                <w:noProof/>
              </w:rPr>
              <w:t>digisales123/</w:t>
            </w:r>
          </w:p>
          <w:p w14:paraId="12C01C4C" w14:textId="77777777" w:rsidR="002159E5" w:rsidRPr="006643D7" w:rsidRDefault="002159E5" w:rsidP="00691911">
            <w:pPr>
              <w:spacing w:line="240" w:lineRule="auto"/>
              <w:rPr>
                <w:noProof/>
                <w:sz w:val="18"/>
              </w:rPr>
            </w:pPr>
          </w:p>
        </w:tc>
      </w:tr>
    </w:tbl>
    <w:p w14:paraId="76CDDF65" w14:textId="77777777" w:rsidR="002159E5" w:rsidRPr="006643D7" w:rsidRDefault="002159E5" w:rsidP="002159E5">
      <w:pPr>
        <w:rPr>
          <w:noProof/>
        </w:rPr>
      </w:pPr>
    </w:p>
    <w:p w14:paraId="5300224C"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2E9663CB" w14:textId="77777777" w:rsidTr="00691911">
        <w:tc>
          <w:tcPr>
            <w:tcW w:w="9606" w:type="dxa"/>
          </w:tcPr>
          <w:p w14:paraId="47309A25" w14:textId="64E285DF" w:rsidR="002159E5" w:rsidRPr="00CD554F" w:rsidRDefault="00CD554F" w:rsidP="00CD554F">
            <w:pPr>
              <w:pStyle w:val="ListParagraph"/>
              <w:numPr>
                <w:ilvl w:val="0"/>
                <w:numId w:val="37"/>
              </w:numPr>
              <w:spacing w:before="60" w:after="60" w:line="240" w:lineRule="auto"/>
              <w:ind w:left="447"/>
              <w:rPr>
                <w:lang w:val="id-ID"/>
              </w:rPr>
            </w:pPr>
            <w:r w:rsidRPr="00CD554F">
              <w:t>Tidak berhasil menampilkan menu  Report selain Report Staging activity dan report staging history</w:t>
            </w:r>
          </w:p>
        </w:tc>
      </w:tr>
    </w:tbl>
    <w:p w14:paraId="5A7F413B" w14:textId="77777777" w:rsidR="002159E5" w:rsidRPr="006643D7" w:rsidRDefault="002159E5" w:rsidP="002159E5">
      <w:pPr>
        <w:rPr>
          <w:noProof/>
        </w:rPr>
      </w:pPr>
    </w:p>
    <w:p w14:paraId="5EF65025"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3C494809" w14:textId="77777777" w:rsidTr="00691911">
        <w:tc>
          <w:tcPr>
            <w:tcW w:w="9606" w:type="dxa"/>
          </w:tcPr>
          <w:p w14:paraId="461C071A" w14:textId="0D0EB35E" w:rsidR="002159E5" w:rsidRPr="000D62E4" w:rsidRDefault="002159E5" w:rsidP="000D62E4">
            <w:pPr>
              <w:pStyle w:val="ListParagraph"/>
              <w:numPr>
                <w:ilvl w:val="0"/>
                <w:numId w:val="37"/>
              </w:numPr>
              <w:ind w:left="447"/>
              <w:rPr>
                <w:noProof/>
              </w:rPr>
            </w:pPr>
            <w:r w:rsidRPr="00CA205C">
              <w:rPr>
                <w:noProof/>
              </w:rPr>
              <w:t>Login menggunakan username &amp; password yang benar</w:t>
            </w:r>
          </w:p>
        </w:tc>
      </w:tr>
    </w:tbl>
    <w:p w14:paraId="625D6812" w14:textId="77777777" w:rsidR="002159E5" w:rsidRPr="006643D7" w:rsidRDefault="002159E5" w:rsidP="002159E5">
      <w:pPr>
        <w:rPr>
          <w:noProof/>
        </w:rPr>
      </w:pPr>
    </w:p>
    <w:p w14:paraId="346E5C79" w14:textId="77777777" w:rsidR="002159E5" w:rsidRPr="006643D7" w:rsidRDefault="002159E5" w:rsidP="002159E5">
      <w:pPr>
        <w:pStyle w:val="Heading4"/>
        <w:rPr>
          <w:rFonts w:ascii="Arial" w:hAnsi="Arial" w:cs="Arial"/>
          <w:noProof/>
        </w:rPr>
      </w:pPr>
      <w:r w:rsidRPr="006643D7">
        <w:rPr>
          <w:rFonts w:ascii="Arial" w:hAnsi="Arial" w:cs="Arial"/>
          <w:noProof/>
        </w:rPr>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1729BBE1" w14:textId="77777777" w:rsidTr="00691911">
        <w:tc>
          <w:tcPr>
            <w:tcW w:w="9606" w:type="dxa"/>
          </w:tcPr>
          <w:p w14:paraId="7E4E268C" w14:textId="57ACC26D" w:rsidR="002159E5" w:rsidRPr="006643D7" w:rsidRDefault="000D62E4" w:rsidP="000D62E4">
            <w:pPr>
              <w:rPr>
                <w:noProof/>
                <w:sz w:val="18"/>
              </w:rPr>
            </w:pPr>
            <w:r>
              <w:t xml:space="preserve">Untu test case 08 </w:t>
            </w:r>
            <w:r w:rsidRPr="000D62E4">
              <w:t>di skip t</w:t>
            </w:r>
            <w:r>
              <w:t>i</w:t>
            </w:r>
            <w:r w:rsidRPr="000D62E4">
              <w:t>d</w:t>
            </w:r>
            <w:r>
              <w:t>a</w:t>
            </w:r>
            <w:r w:rsidRPr="000D62E4">
              <w:t>k b</w:t>
            </w:r>
            <w:r>
              <w:t>i</w:t>
            </w:r>
            <w:r w:rsidRPr="000D62E4">
              <w:t>s</w:t>
            </w:r>
            <w:r>
              <w:t>a</w:t>
            </w:r>
            <w:r w:rsidRPr="000D62E4">
              <w:t xml:space="preserve"> disimulasikan k</w:t>
            </w:r>
            <w:r>
              <w:t xml:space="preserve">arena </w:t>
            </w:r>
            <w:r w:rsidRPr="000D62E4">
              <w:t>memang dimunculkan untuk semua user hanya saja ditsmbahkan baru untuk role CS</w:t>
            </w:r>
          </w:p>
        </w:tc>
      </w:tr>
    </w:tbl>
    <w:p w14:paraId="737D9548" w14:textId="20249738" w:rsidR="002159E5" w:rsidRPr="00656462" w:rsidRDefault="002159E5" w:rsidP="002159E5">
      <w:pPr>
        <w:pStyle w:val="Heading3"/>
        <w:rPr>
          <w:noProof/>
        </w:rPr>
      </w:pPr>
      <w:r w:rsidRPr="006643D7">
        <w:rPr>
          <w:noProof/>
        </w:rPr>
        <w:t>Test Case – 0</w:t>
      </w:r>
      <w:r>
        <w:rPr>
          <w:noProof/>
        </w:rPr>
        <w:t>9</w:t>
      </w:r>
      <w:r w:rsidRPr="006643D7">
        <w:rPr>
          <w:noProof/>
        </w:rPr>
        <w:t xml:space="preserve"> </w:t>
      </w:r>
      <w:r w:rsidR="00AB7855" w:rsidRPr="00AB7855">
        <w:rPr>
          <w:noProof/>
        </w:rPr>
        <w:t>Abnormal – Report staging history digisales portal ( dengan tidak mengisi field mandatory )</w:t>
      </w:r>
    </w:p>
    <w:p w14:paraId="33D4DBD9"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3514060D" w14:textId="77777777" w:rsidTr="00691911">
        <w:tc>
          <w:tcPr>
            <w:tcW w:w="9606" w:type="dxa"/>
          </w:tcPr>
          <w:p w14:paraId="0802F4DE" w14:textId="77777777" w:rsidR="002159E5" w:rsidRDefault="002159E5" w:rsidP="00691911">
            <w:pPr>
              <w:spacing w:line="240" w:lineRule="auto"/>
              <w:rPr>
                <w:noProof/>
              </w:rPr>
            </w:pPr>
            <w:r>
              <w:rPr>
                <w:noProof/>
              </w:rPr>
              <w:t xml:space="preserve">URL Digisales Portal : </w:t>
            </w:r>
            <w:hyperlink r:id="rId52" w:history="1">
              <w:r w:rsidRPr="00C24DE4">
                <w:rPr>
                  <w:rStyle w:val="Hyperlink"/>
                  <w:noProof/>
                </w:rPr>
                <w:t>http://192.168.231.13:8080/</w:t>
              </w:r>
            </w:hyperlink>
          </w:p>
          <w:p w14:paraId="7478A4BD" w14:textId="77777777" w:rsidR="002159E5" w:rsidRDefault="002159E5" w:rsidP="00691911">
            <w:pPr>
              <w:spacing w:line="240" w:lineRule="auto"/>
              <w:rPr>
                <w:noProof/>
              </w:rPr>
            </w:pPr>
          </w:p>
          <w:p w14:paraId="5354DA6C" w14:textId="77777777" w:rsidR="002159E5" w:rsidRDefault="002159E5" w:rsidP="00691911">
            <w:pPr>
              <w:spacing w:line="240" w:lineRule="auto"/>
              <w:rPr>
                <w:noProof/>
              </w:rPr>
            </w:pPr>
            <w:r>
              <w:rPr>
                <w:noProof/>
              </w:rPr>
              <w:t>Front Liner/ Customer Service</w:t>
            </w:r>
          </w:p>
          <w:p w14:paraId="794C537F" w14:textId="77777777" w:rsidR="002159E5" w:rsidRDefault="002159E5" w:rsidP="00691911">
            <w:pPr>
              <w:spacing w:line="240" w:lineRule="auto"/>
              <w:rPr>
                <w:noProof/>
              </w:rPr>
            </w:pPr>
            <w:r>
              <w:rPr>
                <w:noProof/>
              </w:rPr>
              <w:t xml:space="preserve">User : </w:t>
            </w:r>
            <w:r w:rsidRPr="0090165C">
              <w:rPr>
                <w:noProof/>
              </w:rPr>
              <w:t>51162</w:t>
            </w:r>
          </w:p>
          <w:p w14:paraId="002C2F6B" w14:textId="77777777" w:rsidR="002159E5" w:rsidRDefault="002159E5" w:rsidP="00691911">
            <w:pPr>
              <w:spacing w:line="240" w:lineRule="auto"/>
              <w:rPr>
                <w:noProof/>
              </w:rPr>
            </w:pPr>
            <w:r>
              <w:rPr>
                <w:noProof/>
              </w:rPr>
              <w:t xml:space="preserve">Password :  </w:t>
            </w:r>
            <w:r w:rsidRPr="00733910">
              <w:rPr>
                <w:noProof/>
              </w:rPr>
              <w:t>digisales123/</w:t>
            </w:r>
          </w:p>
          <w:p w14:paraId="3A23CE26" w14:textId="77777777" w:rsidR="002159E5" w:rsidRDefault="002159E5" w:rsidP="00691911">
            <w:pPr>
              <w:spacing w:line="240" w:lineRule="auto"/>
              <w:rPr>
                <w:noProof/>
              </w:rPr>
            </w:pPr>
          </w:p>
          <w:p w14:paraId="0AA85D14" w14:textId="77777777" w:rsidR="002159E5" w:rsidRDefault="002159E5" w:rsidP="00691911">
            <w:pPr>
              <w:spacing w:line="240" w:lineRule="auto"/>
              <w:rPr>
                <w:noProof/>
              </w:rPr>
            </w:pPr>
            <w:r>
              <w:rPr>
                <w:noProof/>
              </w:rPr>
              <w:t xml:space="preserve">URL Digisales Mobile : </w:t>
            </w:r>
            <w:hyperlink r:id="rId53" w:history="1">
              <w:r w:rsidRPr="009A71AC">
                <w:rPr>
                  <w:rStyle w:val="Hyperlink"/>
                  <w:noProof/>
                </w:rPr>
                <w:t>http://192.168.231.13:85/</w:t>
              </w:r>
            </w:hyperlink>
          </w:p>
          <w:p w14:paraId="78077EE3" w14:textId="77777777" w:rsidR="002159E5" w:rsidRDefault="002159E5" w:rsidP="00691911">
            <w:pPr>
              <w:spacing w:line="240" w:lineRule="auto"/>
              <w:rPr>
                <w:noProof/>
              </w:rPr>
            </w:pPr>
          </w:p>
          <w:p w14:paraId="529BB443" w14:textId="77777777" w:rsidR="002159E5" w:rsidRDefault="002159E5" w:rsidP="00691911">
            <w:pPr>
              <w:spacing w:line="240" w:lineRule="auto"/>
              <w:rPr>
                <w:noProof/>
              </w:rPr>
            </w:pPr>
            <w:r>
              <w:rPr>
                <w:noProof/>
              </w:rPr>
              <w:t>Front Liner/ Customer Service</w:t>
            </w:r>
          </w:p>
          <w:p w14:paraId="3A5F5A76" w14:textId="77777777" w:rsidR="002159E5" w:rsidRDefault="002159E5" w:rsidP="00691911">
            <w:pPr>
              <w:spacing w:line="240" w:lineRule="auto"/>
              <w:rPr>
                <w:noProof/>
              </w:rPr>
            </w:pPr>
            <w:r>
              <w:rPr>
                <w:noProof/>
              </w:rPr>
              <w:t xml:space="preserve">User : </w:t>
            </w:r>
            <w:r w:rsidRPr="0090165C">
              <w:rPr>
                <w:noProof/>
              </w:rPr>
              <w:t>51162</w:t>
            </w:r>
          </w:p>
          <w:p w14:paraId="771E3ED3" w14:textId="77777777" w:rsidR="002159E5" w:rsidRDefault="002159E5" w:rsidP="00691911">
            <w:pPr>
              <w:spacing w:line="240" w:lineRule="auto"/>
              <w:rPr>
                <w:noProof/>
              </w:rPr>
            </w:pPr>
            <w:r>
              <w:rPr>
                <w:noProof/>
              </w:rPr>
              <w:t xml:space="preserve">Password :  </w:t>
            </w:r>
            <w:r w:rsidRPr="00733910">
              <w:rPr>
                <w:noProof/>
              </w:rPr>
              <w:t>digisales123/</w:t>
            </w:r>
          </w:p>
          <w:p w14:paraId="5E5D1C50" w14:textId="77777777" w:rsidR="002159E5" w:rsidRPr="006643D7" w:rsidRDefault="002159E5" w:rsidP="00691911">
            <w:pPr>
              <w:spacing w:line="240" w:lineRule="auto"/>
              <w:rPr>
                <w:noProof/>
                <w:sz w:val="18"/>
              </w:rPr>
            </w:pPr>
          </w:p>
        </w:tc>
      </w:tr>
    </w:tbl>
    <w:p w14:paraId="5C38E428" w14:textId="77777777" w:rsidR="002159E5" w:rsidRPr="006643D7" w:rsidRDefault="002159E5" w:rsidP="002159E5">
      <w:pPr>
        <w:rPr>
          <w:noProof/>
        </w:rPr>
      </w:pPr>
    </w:p>
    <w:p w14:paraId="0D95BEA8"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1198F3CA" w14:textId="77777777" w:rsidTr="00691911">
        <w:tc>
          <w:tcPr>
            <w:tcW w:w="9606" w:type="dxa"/>
          </w:tcPr>
          <w:p w14:paraId="21B1CF89" w14:textId="77777777" w:rsidR="002159E5" w:rsidRDefault="00AB7855" w:rsidP="00CD554F">
            <w:pPr>
              <w:pStyle w:val="ListParagraph"/>
              <w:numPr>
                <w:ilvl w:val="0"/>
                <w:numId w:val="37"/>
              </w:numPr>
              <w:spacing w:before="60" w:after="60" w:line="240" w:lineRule="auto"/>
              <w:ind w:left="447"/>
            </w:pPr>
            <w:r>
              <w:t xml:space="preserve">Tidak berhasil mendownload file  Muncul </w:t>
            </w:r>
            <w:r>
              <w:t xml:space="preserve"> </w:t>
            </w:r>
            <w:r>
              <w:t xml:space="preserve">popup “ </w:t>
            </w:r>
            <w:r>
              <w:t xml:space="preserve"> </w:t>
            </w:r>
            <w:r>
              <w:t>Isi parameter</w:t>
            </w:r>
            <w:r>
              <w:t xml:space="preserve"> </w:t>
            </w:r>
            <w:r>
              <w:t>pencarian terlebih dahulu “</w:t>
            </w:r>
          </w:p>
          <w:p w14:paraId="44BFEAA1" w14:textId="08144EB5" w:rsidR="00C93412" w:rsidRPr="00AB7855" w:rsidRDefault="00C93412" w:rsidP="00CD554F">
            <w:pPr>
              <w:pStyle w:val="ListParagraph"/>
              <w:numPr>
                <w:ilvl w:val="0"/>
                <w:numId w:val="37"/>
              </w:numPr>
              <w:spacing w:before="60" w:after="60" w:line="240" w:lineRule="auto"/>
              <w:ind w:left="447"/>
            </w:pPr>
            <w:r w:rsidRPr="00C93412">
              <w:t>Report Staging History</w:t>
            </w:r>
          </w:p>
        </w:tc>
      </w:tr>
    </w:tbl>
    <w:p w14:paraId="33CD42EF" w14:textId="77777777" w:rsidR="002159E5" w:rsidRPr="006643D7" w:rsidRDefault="002159E5" w:rsidP="002159E5">
      <w:pPr>
        <w:rPr>
          <w:noProof/>
        </w:rPr>
      </w:pPr>
    </w:p>
    <w:p w14:paraId="648D874A"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18D97370" w14:textId="77777777" w:rsidTr="00691911">
        <w:tc>
          <w:tcPr>
            <w:tcW w:w="9606" w:type="dxa"/>
          </w:tcPr>
          <w:p w14:paraId="248C1221" w14:textId="0B79EF7B" w:rsidR="002159E5" w:rsidRDefault="002159E5" w:rsidP="00CD554F">
            <w:pPr>
              <w:pStyle w:val="ListParagraph"/>
              <w:numPr>
                <w:ilvl w:val="0"/>
                <w:numId w:val="38"/>
              </w:numPr>
              <w:ind w:left="447"/>
              <w:rPr>
                <w:noProof/>
              </w:rPr>
            </w:pPr>
            <w:r w:rsidRPr="00CA205C">
              <w:rPr>
                <w:noProof/>
              </w:rPr>
              <w:t>Login menggunakan username &amp; password yang benar</w:t>
            </w:r>
          </w:p>
          <w:p w14:paraId="2CA03336" w14:textId="77777777" w:rsidR="002159E5" w:rsidRPr="006643D7" w:rsidRDefault="002159E5" w:rsidP="00691911">
            <w:pPr>
              <w:pStyle w:val="ListParagraph"/>
              <w:ind w:left="0"/>
              <w:rPr>
                <w:noProof/>
                <w:sz w:val="18"/>
              </w:rPr>
            </w:pPr>
          </w:p>
        </w:tc>
      </w:tr>
    </w:tbl>
    <w:p w14:paraId="692E5AD7" w14:textId="77777777" w:rsidR="002159E5" w:rsidRPr="006643D7" w:rsidRDefault="002159E5" w:rsidP="002159E5">
      <w:pPr>
        <w:rPr>
          <w:noProof/>
        </w:rPr>
      </w:pPr>
    </w:p>
    <w:p w14:paraId="325FCB10" w14:textId="77777777" w:rsidR="002159E5" w:rsidRPr="006643D7" w:rsidRDefault="002159E5" w:rsidP="002159E5">
      <w:pPr>
        <w:pStyle w:val="Heading4"/>
        <w:rPr>
          <w:rFonts w:ascii="Arial" w:hAnsi="Arial" w:cs="Arial"/>
          <w:noProof/>
        </w:rPr>
      </w:pPr>
      <w:r w:rsidRPr="006643D7">
        <w:rPr>
          <w:rFonts w:ascii="Arial" w:hAnsi="Arial" w:cs="Arial"/>
          <w:noProof/>
        </w:rPr>
        <w:lastRenderedPageBreak/>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22606A28" w14:textId="77777777" w:rsidTr="00691911">
        <w:tc>
          <w:tcPr>
            <w:tcW w:w="9606" w:type="dxa"/>
          </w:tcPr>
          <w:p w14:paraId="6E5E5B7E" w14:textId="35F02CB7" w:rsidR="002159E5" w:rsidRDefault="00C93412" w:rsidP="00691911">
            <w:r>
              <w:rPr>
                <w:noProof/>
              </w:rPr>
              <w:drawing>
                <wp:inline distT="0" distB="0" distL="0" distR="0" wp14:anchorId="7899A45B" wp14:editId="39432DBF">
                  <wp:extent cx="5733415" cy="2623185"/>
                  <wp:effectExtent l="0" t="0" r="635" b="571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623185"/>
                          </a:xfrm>
                          <a:prstGeom prst="rect">
                            <a:avLst/>
                          </a:prstGeom>
                        </pic:spPr>
                      </pic:pic>
                    </a:graphicData>
                  </a:graphic>
                </wp:inline>
              </w:drawing>
            </w:r>
          </w:p>
          <w:p w14:paraId="59F0385A" w14:textId="169EEC3D" w:rsidR="00C93412" w:rsidRDefault="00C93412" w:rsidP="00691911"/>
          <w:p w14:paraId="69D98D91" w14:textId="79A7EE5B" w:rsidR="00C93412" w:rsidRDefault="00C93412" w:rsidP="00691911">
            <w:r>
              <w:rPr>
                <w:noProof/>
              </w:rPr>
              <w:drawing>
                <wp:inline distT="0" distB="0" distL="0" distR="0" wp14:anchorId="02D3D23D" wp14:editId="13352828">
                  <wp:extent cx="5733415" cy="2623185"/>
                  <wp:effectExtent l="0" t="0" r="635" b="571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623185"/>
                          </a:xfrm>
                          <a:prstGeom prst="rect">
                            <a:avLst/>
                          </a:prstGeom>
                        </pic:spPr>
                      </pic:pic>
                    </a:graphicData>
                  </a:graphic>
                </wp:inline>
              </w:drawing>
            </w:r>
          </w:p>
          <w:p w14:paraId="3A7011B2" w14:textId="77777777" w:rsidR="00C93412" w:rsidRDefault="00C93412" w:rsidP="00691911"/>
          <w:p w14:paraId="77BAF5EC" w14:textId="3E56B527" w:rsidR="00C93412" w:rsidRDefault="00C93412" w:rsidP="00691911"/>
          <w:p w14:paraId="26158372" w14:textId="00052D0C" w:rsidR="002159E5" w:rsidRPr="00C93412" w:rsidRDefault="00C93412" w:rsidP="00C93412">
            <w:r>
              <w:rPr>
                <w:noProof/>
              </w:rPr>
              <w:drawing>
                <wp:inline distT="0" distB="0" distL="0" distR="0" wp14:anchorId="45F3EEAF" wp14:editId="3A189780">
                  <wp:extent cx="5733415" cy="2623185"/>
                  <wp:effectExtent l="0" t="0" r="635" b="571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623185"/>
                          </a:xfrm>
                          <a:prstGeom prst="rect">
                            <a:avLst/>
                          </a:prstGeom>
                        </pic:spPr>
                      </pic:pic>
                    </a:graphicData>
                  </a:graphic>
                </wp:inline>
              </w:drawing>
            </w:r>
          </w:p>
        </w:tc>
      </w:tr>
    </w:tbl>
    <w:p w14:paraId="1624CA9D" w14:textId="31364B53" w:rsidR="002159E5" w:rsidRPr="00656462" w:rsidRDefault="002159E5" w:rsidP="002159E5">
      <w:pPr>
        <w:pStyle w:val="Heading3"/>
        <w:rPr>
          <w:noProof/>
        </w:rPr>
      </w:pPr>
      <w:r w:rsidRPr="006643D7">
        <w:rPr>
          <w:noProof/>
        </w:rPr>
        <w:lastRenderedPageBreak/>
        <w:t xml:space="preserve">Test Case – </w:t>
      </w:r>
      <w:r>
        <w:rPr>
          <w:noProof/>
        </w:rPr>
        <w:t>10</w:t>
      </w:r>
      <w:r w:rsidRPr="006643D7">
        <w:rPr>
          <w:noProof/>
        </w:rPr>
        <w:t xml:space="preserve"> </w:t>
      </w:r>
      <w:r w:rsidR="00AB7855" w:rsidRPr="00AB7855">
        <w:rPr>
          <w:noProof/>
        </w:rPr>
        <w:t>Abnormal – Report staging activity digisales portal ( dengan tidak mengisi field mandatory</w:t>
      </w:r>
      <w:r w:rsidR="00AB7855">
        <w:rPr>
          <w:noProof/>
        </w:rPr>
        <w:t xml:space="preserve"> </w:t>
      </w:r>
      <w:r w:rsidR="00AB7855" w:rsidRPr="00AB7855">
        <w:rPr>
          <w:noProof/>
        </w:rPr>
        <w:t>)</w:t>
      </w:r>
    </w:p>
    <w:p w14:paraId="1C7DA8F4" w14:textId="77777777" w:rsidR="002159E5" w:rsidRPr="006643D7" w:rsidRDefault="002159E5" w:rsidP="002159E5">
      <w:pPr>
        <w:pStyle w:val="Heading4"/>
        <w:rPr>
          <w:rFonts w:ascii="Arial" w:hAnsi="Arial" w:cs="Arial"/>
          <w:noProof/>
        </w:rPr>
      </w:pPr>
      <w:r w:rsidRPr="006643D7">
        <w:rPr>
          <w:rFonts w:ascii="Arial" w:hAnsi="Arial" w:cs="Arial"/>
          <w:noProof/>
        </w:rPr>
        <w:t>Preparations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2B3F466A" w14:textId="77777777" w:rsidTr="00691911">
        <w:tc>
          <w:tcPr>
            <w:tcW w:w="9606" w:type="dxa"/>
          </w:tcPr>
          <w:p w14:paraId="1BC749CC" w14:textId="77777777" w:rsidR="002159E5" w:rsidRDefault="002159E5" w:rsidP="00691911">
            <w:pPr>
              <w:spacing w:line="240" w:lineRule="auto"/>
              <w:rPr>
                <w:noProof/>
              </w:rPr>
            </w:pPr>
            <w:r>
              <w:rPr>
                <w:noProof/>
              </w:rPr>
              <w:t xml:space="preserve">URL Digisales Portal : </w:t>
            </w:r>
            <w:hyperlink r:id="rId56" w:history="1">
              <w:r w:rsidRPr="00C24DE4">
                <w:rPr>
                  <w:rStyle w:val="Hyperlink"/>
                  <w:noProof/>
                </w:rPr>
                <w:t>http://192.168.231.13:8080/</w:t>
              </w:r>
            </w:hyperlink>
          </w:p>
          <w:p w14:paraId="4766D094" w14:textId="77777777" w:rsidR="002159E5" w:rsidRDefault="002159E5" w:rsidP="00691911">
            <w:pPr>
              <w:spacing w:line="240" w:lineRule="auto"/>
              <w:rPr>
                <w:noProof/>
              </w:rPr>
            </w:pPr>
          </w:p>
          <w:p w14:paraId="4E5CA3D1" w14:textId="77777777" w:rsidR="002159E5" w:rsidRDefault="002159E5" w:rsidP="00691911">
            <w:pPr>
              <w:spacing w:line="240" w:lineRule="auto"/>
              <w:rPr>
                <w:noProof/>
              </w:rPr>
            </w:pPr>
            <w:r>
              <w:rPr>
                <w:noProof/>
              </w:rPr>
              <w:t>Front Liner/ Customer Service</w:t>
            </w:r>
          </w:p>
          <w:p w14:paraId="530571E6" w14:textId="77777777" w:rsidR="002159E5" w:rsidRDefault="002159E5" w:rsidP="00691911">
            <w:pPr>
              <w:spacing w:line="240" w:lineRule="auto"/>
              <w:rPr>
                <w:noProof/>
              </w:rPr>
            </w:pPr>
            <w:r>
              <w:rPr>
                <w:noProof/>
              </w:rPr>
              <w:t xml:space="preserve">User : </w:t>
            </w:r>
            <w:r w:rsidRPr="0090165C">
              <w:rPr>
                <w:noProof/>
              </w:rPr>
              <w:t>51162</w:t>
            </w:r>
          </w:p>
          <w:p w14:paraId="12EF70C1" w14:textId="77777777" w:rsidR="002159E5" w:rsidRDefault="002159E5" w:rsidP="00691911">
            <w:pPr>
              <w:spacing w:line="240" w:lineRule="auto"/>
              <w:rPr>
                <w:noProof/>
              </w:rPr>
            </w:pPr>
            <w:r>
              <w:rPr>
                <w:noProof/>
              </w:rPr>
              <w:t xml:space="preserve">Password :  </w:t>
            </w:r>
            <w:r w:rsidRPr="00733910">
              <w:rPr>
                <w:noProof/>
              </w:rPr>
              <w:t>digisales123/</w:t>
            </w:r>
          </w:p>
          <w:p w14:paraId="06C55AAF" w14:textId="77777777" w:rsidR="002159E5" w:rsidRDefault="002159E5" w:rsidP="00691911">
            <w:pPr>
              <w:spacing w:line="240" w:lineRule="auto"/>
              <w:rPr>
                <w:noProof/>
              </w:rPr>
            </w:pPr>
          </w:p>
          <w:p w14:paraId="5C349263" w14:textId="77777777" w:rsidR="002159E5" w:rsidRDefault="002159E5" w:rsidP="00691911">
            <w:pPr>
              <w:spacing w:line="240" w:lineRule="auto"/>
              <w:rPr>
                <w:noProof/>
              </w:rPr>
            </w:pPr>
            <w:r>
              <w:rPr>
                <w:noProof/>
              </w:rPr>
              <w:t xml:space="preserve">URL Digisales Mobile : </w:t>
            </w:r>
            <w:hyperlink r:id="rId57" w:history="1">
              <w:r w:rsidRPr="009A71AC">
                <w:rPr>
                  <w:rStyle w:val="Hyperlink"/>
                  <w:noProof/>
                </w:rPr>
                <w:t>http://192.168.231.13:85/</w:t>
              </w:r>
            </w:hyperlink>
          </w:p>
          <w:p w14:paraId="67E0BD40" w14:textId="77777777" w:rsidR="002159E5" w:rsidRDefault="002159E5" w:rsidP="00691911">
            <w:pPr>
              <w:spacing w:line="240" w:lineRule="auto"/>
              <w:rPr>
                <w:noProof/>
              </w:rPr>
            </w:pPr>
          </w:p>
          <w:p w14:paraId="33C91F8F" w14:textId="77777777" w:rsidR="002159E5" w:rsidRDefault="002159E5" w:rsidP="00691911">
            <w:pPr>
              <w:spacing w:line="240" w:lineRule="auto"/>
              <w:rPr>
                <w:noProof/>
              </w:rPr>
            </w:pPr>
            <w:r>
              <w:rPr>
                <w:noProof/>
              </w:rPr>
              <w:t>Front Liner/ Customer Service</w:t>
            </w:r>
          </w:p>
          <w:p w14:paraId="45CC8C96" w14:textId="77777777" w:rsidR="002159E5" w:rsidRDefault="002159E5" w:rsidP="00691911">
            <w:pPr>
              <w:spacing w:line="240" w:lineRule="auto"/>
              <w:rPr>
                <w:noProof/>
              </w:rPr>
            </w:pPr>
            <w:r>
              <w:rPr>
                <w:noProof/>
              </w:rPr>
              <w:t xml:space="preserve">User : </w:t>
            </w:r>
            <w:r w:rsidRPr="0090165C">
              <w:rPr>
                <w:noProof/>
              </w:rPr>
              <w:t>51162</w:t>
            </w:r>
          </w:p>
          <w:p w14:paraId="533A35F3" w14:textId="77777777" w:rsidR="002159E5" w:rsidRDefault="002159E5" w:rsidP="00691911">
            <w:pPr>
              <w:spacing w:line="240" w:lineRule="auto"/>
              <w:rPr>
                <w:noProof/>
              </w:rPr>
            </w:pPr>
            <w:r>
              <w:rPr>
                <w:noProof/>
              </w:rPr>
              <w:t xml:space="preserve">Password :  </w:t>
            </w:r>
            <w:r w:rsidRPr="00733910">
              <w:rPr>
                <w:noProof/>
              </w:rPr>
              <w:t>digisales123/</w:t>
            </w:r>
          </w:p>
          <w:p w14:paraId="7B3494D9" w14:textId="77777777" w:rsidR="002159E5" w:rsidRPr="006643D7" w:rsidRDefault="002159E5" w:rsidP="00691911">
            <w:pPr>
              <w:spacing w:line="240" w:lineRule="auto"/>
              <w:rPr>
                <w:noProof/>
                <w:sz w:val="18"/>
              </w:rPr>
            </w:pPr>
          </w:p>
        </w:tc>
      </w:tr>
    </w:tbl>
    <w:p w14:paraId="357D1478" w14:textId="77777777" w:rsidR="002159E5" w:rsidRPr="006643D7" w:rsidRDefault="002159E5" w:rsidP="002159E5">
      <w:pPr>
        <w:rPr>
          <w:noProof/>
        </w:rPr>
      </w:pPr>
    </w:p>
    <w:p w14:paraId="1A870FC5" w14:textId="77777777" w:rsidR="002159E5" w:rsidRPr="006643D7" w:rsidRDefault="002159E5" w:rsidP="002159E5">
      <w:pPr>
        <w:pStyle w:val="Heading4"/>
        <w:rPr>
          <w:rFonts w:ascii="Arial" w:hAnsi="Arial" w:cs="Arial"/>
          <w:noProof/>
        </w:rPr>
      </w:pPr>
      <w:r w:rsidRPr="006643D7">
        <w:rPr>
          <w:rFonts w:ascii="Arial" w:hAnsi="Arial" w:cs="Arial"/>
          <w:noProof/>
        </w:rPr>
        <w:t>Exit Acceptance Criteria</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7B041C21" w14:textId="77777777" w:rsidTr="00AB7855">
        <w:tc>
          <w:tcPr>
            <w:tcW w:w="9606" w:type="dxa"/>
            <w:vAlign w:val="center"/>
          </w:tcPr>
          <w:p w14:paraId="2B3E6772" w14:textId="2ACA1E89" w:rsidR="00AB7855" w:rsidRDefault="00AB7855" w:rsidP="00AB7855">
            <w:pPr>
              <w:pStyle w:val="ListParagraph"/>
              <w:numPr>
                <w:ilvl w:val="0"/>
                <w:numId w:val="37"/>
              </w:numPr>
              <w:spacing w:before="60" w:after="60" w:line="240" w:lineRule="auto"/>
            </w:pPr>
            <w:r>
              <w:t>Tidak berhasil mendownload file</w:t>
            </w:r>
          </w:p>
          <w:p w14:paraId="4A74B9AE" w14:textId="457F7B90" w:rsidR="002159E5" w:rsidRPr="00CD554F" w:rsidRDefault="00AB7855" w:rsidP="00AB7855">
            <w:pPr>
              <w:pStyle w:val="ListParagraph"/>
              <w:numPr>
                <w:ilvl w:val="0"/>
                <w:numId w:val="37"/>
              </w:numPr>
              <w:spacing w:before="60" w:after="60" w:line="240" w:lineRule="auto"/>
            </w:pPr>
            <w:r>
              <w:t xml:space="preserve">Muncul </w:t>
            </w:r>
            <w:r w:rsidR="00CD554F">
              <w:t xml:space="preserve"> </w:t>
            </w:r>
            <w:r>
              <w:t>popup</w:t>
            </w:r>
            <w:r w:rsidR="00CD554F">
              <w:t xml:space="preserve"> </w:t>
            </w:r>
            <w:r w:rsidR="00CD554F">
              <w:t>“  Isi parameter pencarian terlebih dahulu “</w:t>
            </w:r>
          </w:p>
        </w:tc>
      </w:tr>
    </w:tbl>
    <w:p w14:paraId="67B8089C" w14:textId="77777777" w:rsidR="002159E5" w:rsidRPr="006643D7" w:rsidRDefault="002159E5" w:rsidP="002159E5">
      <w:pPr>
        <w:rPr>
          <w:noProof/>
        </w:rPr>
      </w:pPr>
    </w:p>
    <w:p w14:paraId="1A2F34CC" w14:textId="77777777" w:rsidR="002159E5" w:rsidRPr="006643D7" w:rsidRDefault="002159E5" w:rsidP="002159E5">
      <w:pPr>
        <w:pStyle w:val="Heading4"/>
        <w:rPr>
          <w:rFonts w:ascii="Arial" w:hAnsi="Arial" w:cs="Arial"/>
          <w:noProof/>
        </w:rPr>
      </w:pPr>
      <w:r w:rsidRPr="006643D7">
        <w:rPr>
          <w:rFonts w:ascii="Arial" w:hAnsi="Arial" w:cs="Arial"/>
          <w:noProof/>
        </w:rPr>
        <w:t>Procedure</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66C4B1A2" w14:textId="77777777" w:rsidTr="00691911">
        <w:tc>
          <w:tcPr>
            <w:tcW w:w="9606" w:type="dxa"/>
          </w:tcPr>
          <w:p w14:paraId="20092DB5" w14:textId="409A2406" w:rsidR="002159E5" w:rsidRDefault="002159E5" w:rsidP="00691911">
            <w:pPr>
              <w:pStyle w:val="ListParagraph"/>
              <w:ind w:left="0"/>
              <w:rPr>
                <w:noProof/>
              </w:rPr>
            </w:pPr>
            <w:r>
              <w:rPr>
                <w:noProof/>
              </w:rPr>
              <w:t xml:space="preserve">- </w:t>
            </w:r>
            <w:r w:rsidRPr="00CA205C">
              <w:rPr>
                <w:noProof/>
              </w:rPr>
              <w:t>Login menggunakan username &amp; password yang benar</w:t>
            </w:r>
          </w:p>
          <w:p w14:paraId="1B2B4A0E" w14:textId="78A0DFFD" w:rsidR="002159E5" w:rsidRPr="00CD554F" w:rsidRDefault="00AB7855" w:rsidP="00691911">
            <w:pPr>
              <w:pStyle w:val="ListParagraph"/>
              <w:ind w:left="0"/>
              <w:rPr>
                <w:noProof/>
              </w:rPr>
            </w:pPr>
            <w:r>
              <w:rPr>
                <w:noProof/>
              </w:rPr>
              <w:t xml:space="preserve">- </w:t>
            </w:r>
          </w:p>
        </w:tc>
      </w:tr>
    </w:tbl>
    <w:p w14:paraId="22DF76AF" w14:textId="77777777" w:rsidR="002159E5" w:rsidRPr="006643D7" w:rsidRDefault="002159E5" w:rsidP="002159E5">
      <w:pPr>
        <w:rPr>
          <w:noProof/>
        </w:rPr>
      </w:pPr>
    </w:p>
    <w:p w14:paraId="71D8E173" w14:textId="77777777" w:rsidR="002159E5" w:rsidRPr="006643D7" w:rsidRDefault="002159E5" w:rsidP="002159E5">
      <w:pPr>
        <w:pStyle w:val="Heading4"/>
        <w:rPr>
          <w:rFonts w:ascii="Arial" w:hAnsi="Arial" w:cs="Arial"/>
          <w:noProof/>
        </w:rPr>
      </w:pPr>
      <w:r w:rsidRPr="006643D7">
        <w:rPr>
          <w:rFonts w:ascii="Arial" w:hAnsi="Arial" w:cs="Arial"/>
          <w:noProof/>
        </w:rPr>
        <w:t>Output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2159E5" w:rsidRPr="006643D7" w14:paraId="26971363" w14:textId="77777777" w:rsidTr="00691911">
        <w:tc>
          <w:tcPr>
            <w:tcW w:w="9606" w:type="dxa"/>
          </w:tcPr>
          <w:p w14:paraId="52E54077" w14:textId="773903A1" w:rsidR="002159E5" w:rsidRDefault="00C93412" w:rsidP="00691911">
            <w:r>
              <w:rPr>
                <w:noProof/>
              </w:rPr>
              <w:drawing>
                <wp:inline distT="0" distB="0" distL="0" distR="0" wp14:anchorId="018B7049" wp14:editId="5D5F5545">
                  <wp:extent cx="5733415" cy="2623185"/>
                  <wp:effectExtent l="0" t="0" r="635" b="571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623185"/>
                          </a:xfrm>
                          <a:prstGeom prst="rect">
                            <a:avLst/>
                          </a:prstGeom>
                        </pic:spPr>
                      </pic:pic>
                    </a:graphicData>
                  </a:graphic>
                </wp:inline>
              </w:drawing>
            </w:r>
          </w:p>
          <w:p w14:paraId="614D26E8" w14:textId="4E94D687" w:rsidR="00C93412" w:rsidRDefault="00C93412" w:rsidP="00691911"/>
          <w:p w14:paraId="3EF6DAC0" w14:textId="47C00C6C" w:rsidR="00C93412" w:rsidRDefault="00C93412" w:rsidP="00691911">
            <w:r>
              <w:rPr>
                <w:noProof/>
              </w:rPr>
              <w:lastRenderedPageBreak/>
              <w:drawing>
                <wp:inline distT="0" distB="0" distL="0" distR="0" wp14:anchorId="29ED6544" wp14:editId="13529B67">
                  <wp:extent cx="5733415" cy="2623185"/>
                  <wp:effectExtent l="0" t="0" r="635" b="571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2623185"/>
                          </a:xfrm>
                          <a:prstGeom prst="rect">
                            <a:avLst/>
                          </a:prstGeom>
                        </pic:spPr>
                      </pic:pic>
                    </a:graphicData>
                  </a:graphic>
                </wp:inline>
              </w:drawing>
            </w:r>
          </w:p>
          <w:p w14:paraId="2DA96DD7" w14:textId="6497E910" w:rsidR="00C93412" w:rsidRDefault="00C93412" w:rsidP="00691911"/>
          <w:p w14:paraId="32D4EE78" w14:textId="77777777" w:rsidR="00C93412" w:rsidRDefault="00C93412" w:rsidP="00691911"/>
          <w:p w14:paraId="0AACE676" w14:textId="2CB74BFE" w:rsidR="00C93412" w:rsidRDefault="00C93412" w:rsidP="00691911">
            <w:r>
              <w:rPr>
                <w:noProof/>
              </w:rPr>
              <w:drawing>
                <wp:inline distT="0" distB="0" distL="0" distR="0" wp14:anchorId="0EEB266B" wp14:editId="6E2D93DC">
                  <wp:extent cx="5733415" cy="2623185"/>
                  <wp:effectExtent l="0" t="0" r="635" b="571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623185"/>
                          </a:xfrm>
                          <a:prstGeom prst="rect">
                            <a:avLst/>
                          </a:prstGeom>
                        </pic:spPr>
                      </pic:pic>
                    </a:graphicData>
                  </a:graphic>
                </wp:inline>
              </w:drawing>
            </w:r>
          </w:p>
          <w:p w14:paraId="3FE6E75A" w14:textId="77777777" w:rsidR="002159E5" w:rsidRDefault="002159E5" w:rsidP="00691911"/>
          <w:p w14:paraId="18464489" w14:textId="77777777" w:rsidR="002159E5" w:rsidRPr="006643D7" w:rsidRDefault="002159E5" w:rsidP="00691911">
            <w:pPr>
              <w:spacing w:line="240" w:lineRule="auto"/>
              <w:rPr>
                <w:noProof/>
                <w:sz w:val="18"/>
              </w:rPr>
            </w:pPr>
          </w:p>
          <w:p w14:paraId="5ABFF144" w14:textId="77777777" w:rsidR="002159E5" w:rsidRDefault="002159E5" w:rsidP="00691911">
            <w:pPr>
              <w:jc w:val="center"/>
              <w:rPr>
                <w:noProof/>
                <w:sz w:val="18"/>
              </w:rPr>
            </w:pPr>
          </w:p>
          <w:p w14:paraId="1097B212" w14:textId="77777777" w:rsidR="002159E5" w:rsidRPr="006643D7" w:rsidRDefault="002159E5" w:rsidP="00691911">
            <w:pPr>
              <w:spacing w:line="240" w:lineRule="auto"/>
              <w:jc w:val="center"/>
              <w:rPr>
                <w:noProof/>
                <w:sz w:val="18"/>
              </w:rPr>
            </w:pPr>
          </w:p>
        </w:tc>
      </w:tr>
    </w:tbl>
    <w:p w14:paraId="78B448DD" w14:textId="53C14BBE" w:rsidR="00CF7569" w:rsidRPr="006643D7" w:rsidRDefault="0066608A" w:rsidP="0032669F">
      <w:pPr>
        <w:pStyle w:val="Heading1"/>
        <w:ind w:left="540" w:hanging="540"/>
      </w:pPr>
      <w:r w:rsidRPr="006643D7">
        <w:lastRenderedPageBreak/>
        <w:t>Conclusion and Suggestions</w:t>
      </w:r>
    </w:p>
    <w:p w14:paraId="375C4AFC" w14:textId="77777777" w:rsidR="0066608A" w:rsidRPr="006643D7" w:rsidRDefault="0066608A" w:rsidP="0066608A">
      <w:pPr>
        <w:ind w:left="540"/>
      </w:pPr>
      <w:r w:rsidRPr="006643D7">
        <w:t>[</w:t>
      </w:r>
      <w:r w:rsidRPr="006643D7">
        <w:rPr>
          <w:i/>
        </w:rPr>
        <w:t>Describe testing result conclusion</w:t>
      </w:r>
      <w:r w:rsidRPr="006643D7">
        <w:t>]</w:t>
      </w:r>
    </w:p>
    <w:sectPr w:rsidR="0066608A" w:rsidRPr="006643D7" w:rsidSect="009C42B2">
      <w:headerReference w:type="default" r:id="rId60"/>
      <w:footerReference w:type="default" r:id="rId61"/>
      <w:pgSz w:w="11909" w:h="16834" w:code="9"/>
      <w:pgMar w:top="72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CC53D" w14:textId="77777777" w:rsidR="00825E58" w:rsidRPr="001E2484" w:rsidRDefault="00825E58" w:rsidP="00727229">
      <w:pPr>
        <w:pStyle w:val="Header"/>
        <w:rPr>
          <w:rFonts w:ascii="Batang" w:hAnsi="Batang"/>
          <w:szCs w:val="24"/>
        </w:rPr>
      </w:pPr>
      <w:r>
        <w:separator/>
      </w:r>
    </w:p>
  </w:endnote>
  <w:endnote w:type="continuationSeparator" w:id="0">
    <w:p w14:paraId="74156966" w14:textId="77777777" w:rsidR="00825E58" w:rsidRPr="001E2484" w:rsidRDefault="00825E58" w:rsidP="00727229">
      <w:pPr>
        <w:pStyle w:val="Header"/>
        <w:rPr>
          <w:rFonts w:ascii="Batang" w:hAnsi="Batang"/>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altName w:val="????????"/>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609435"/>
      <w:docPartObj>
        <w:docPartGallery w:val="Page Numbers (Bottom of Page)"/>
        <w:docPartUnique/>
      </w:docPartObj>
    </w:sdtPr>
    <w:sdtContent>
      <w:p w14:paraId="750229D5" w14:textId="77777777" w:rsidR="00C67DFE" w:rsidRDefault="00C67DFE" w:rsidP="00160AFC">
        <w:pPr>
          <w:pStyle w:val="Footer"/>
          <w:tabs>
            <w:tab w:val="clear" w:pos="4680"/>
            <w:tab w:val="clear" w:pos="9360"/>
            <w:tab w:val="center" w:pos="4320"/>
            <w:tab w:val="right" w:pos="9000"/>
          </w:tabs>
          <w:jc w:val="right"/>
        </w:pPr>
        <w:r>
          <w:fldChar w:fldCharType="begin"/>
        </w:r>
        <w:r>
          <w:instrText xml:space="preserve"> PAGE   \* MERGEFORMAT </w:instrText>
        </w:r>
        <w:r>
          <w:fldChar w:fldCharType="separate"/>
        </w:r>
        <w:r w:rsidR="006F0A0E">
          <w:rPr>
            <w:noProof/>
          </w:rPr>
          <w:t>16</w:t>
        </w:r>
        <w:r>
          <w:rPr>
            <w:noProof/>
          </w:rPr>
          <w:fldChar w:fldCharType="end"/>
        </w:r>
      </w:p>
    </w:sdtContent>
  </w:sdt>
  <w:p w14:paraId="6F0BD560" w14:textId="0B500755" w:rsidR="00C67DFE" w:rsidRPr="00240456" w:rsidRDefault="00C67DFE" w:rsidP="00727229">
    <w:pPr>
      <w:pStyle w:val="Footer"/>
      <w:rPr>
        <w:color w:val="31849B" w:themeColor="accent5" w:themeShade="BF"/>
        <w:sz w:val="16"/>
        <w:szCs w:val="16"/>
      </w:rPr>
    </w:pPr>
    <w:r w:rsidRPr="00240456">
      <w:rPr>
        <w:color w:val="31849B" w:themeColor="accent5" w:themeShade="BF"/>
        <w:sz w:val="16"/>
        <w:szCs w:val="16"/>
      </w:rPr>
      <w:t>Copyright © (20</w:t>
    </w:r>
    <w:r>
      <w:rPr>
        <w:color w:val="31849B" w:themeColor="accent5" w:themeShade="BF"/>
        <w:sz w:val="16"/>
        <w:szCs w:val="16"/>
      </w:rPr>
      <w:t>21</w:t>
    </w:r>
    <w:r w:rsidRPr="00240456">
      <w:rPr>
        <w:color w:val="31849B" w:themeColor="accent5" w:themeShade="BF"/>
        <w:sz w:val="16"/>
        <w:szCs w:val="16"/>
      </w:rPr>
      <w:t>) by BNI-</w:t>
    </w:r>
    <w:r>
      <w:rPr>
        <w:color w:val="31849B" w:themeColor="accent5" w:themeShade="BF"/>
        <w:sz w:val="16"/>
        <w:szCs w:val="16"/>
      </w:rPr>
      <w:t>STI. Testing Strategy Execution Form Version 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BB48F" w14:textId="77777777" w:rsidR="00825E58" w:rsidRPr="001E2484" w:rsidRDefault="00825E58" w:rsidP="00727229">
      <w:pPr>
        <w:pStyle w:val="Header"/>
        <w:rPr>
          <w:rFonts w:ascii="Batang" w:hAnsi="Batang"/>
          <w:szCs w:val="24"/>
        </w:rPr>
      </w:pPr>
      <w:r>
        <w:separator/>
      </w:r>
    </w:p>
  </w:footnote>
  <w:footnote w:type="continuationSeparator" w:id="0">
    <w:p w14:paraId="1C7C89EB" w14:textId="77777777" w:rsidR="00825E58" w:rsidRPr="001E2484" w:rsidRDefault="00825E58" w:rsidP="00727229">
      <w:pPr>
        <w:pStyle w:val="Header"/>
        <w:rPr>
          <w:rFonts w:ascii="Batang" w:hAnsi="Batang"/>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453"/>
      <w:gridCol w:w="1064"/>
      <w:gridCol w:w="914"/>
      <w:gridCol w:w="2520"/>
    </w:tblGrid>
    <w:tr w:rsidR="00C67DFE" w14:paraId="6D02FE30" w14:textId="77777777" w:rsidTr="00160AFC">
      <w:tc>
        <w:tcPr>
          <w:tcW w:w="6214" w:type="dxa"/>
          <w:gridSpan w:val="3"/>
          <w:tcBorders>
            <w:bottom w:val="single" w:sz="4" w:space="0" w:color="auto"/>
          </w:tcBorders>
          <w:vAlign w:val="center"/>
        </w:tcPr>
        <w:p w14:paraId="794FF99C" w14:textId="77777777" w:rsidR="00C67DFE" w:rsidRPr="00727229" w:rsidRDefault="00C67DFE" w:rsidP="00B635AA">
          <w:pPr>
            <w:pStyle w:val="Header"/>
            <w:rPr>
              <w:b/>
              <w:noProof/>
            </w:rPr>
          </w:pPr>
          <w:r w:rsidRPr="00727229">
            <w:rPr>
              <w:b/>
              <w:noProof/>
            </w:rPr>
            <w:t xml:space="preserve">Testing </w:t>
          </w:r>
          <w:r>
            <w:rPr>
              <w:b/>
              <w:noProof/>
            </w:rPr>
            <w:t>Strategy Execution Documentation</w:t>
          </w:r>
        </w:p>
      </w:tc>
      <w:tc>
        <w:tcPr>
          <w:tcW w:w="3434" w:type="dxa"/>
          <w:gridSpan w:val="2"/>
          <w:tcBorders>
            <w:bottom w:val="single" w:sz="4" w:space="0" w:color="auto"/>
          </w:tcBorders>
          <w:vAlign w:val="center"/>
        </w:tcPr>
        <w:p w14:paraId="0C27C6D1" w14:textId="77777777" w:rsidR="00C67DFE" w:rsidRDefault="00C67DFE" w:rsidP="00727229">
          <w:pPr>
            <w:pStyle w:val="Header"/>
            <w:jc w:val="right"/>
            <w:rPr>
              <w:noProof/>
            </w:rPr>
          </w:pPr>
          <w:r w:rsidRPr="001F2984">
            <w:rPr>
              <w:noProof/>
            </w:rPr>
            <w:drawing>
              <wp:inline distT="0" distB="0" distL="0" distR="0" wp14:anchorId="64890D3F" wp14:editId="78CE1D0C">
                <wp:extent cx="794411" cy="293767"/>
                <wp:effectExtent l="19050" t="0" r="5689"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l="3709"/>
                        <a:stretch>
                          <a:fillRect/>
                        </a:stretch>
                      </pic:blipFill>
                      <pic:spPr bwMode="auto">
                        <a:xfrm>
                          <a:off x="0" y="0"/>
                          <a:ext cx="794411" cy="293767"/>
                        </a:xfrm>
                        <a:prstGeom prst="rect">
                          <a:avLst/>
                        </a:prstGeom>
                        <a:noFill/>
                      </pic:spPr>
                    </pic:pic>
                  </a:graphicData>
                </a:graphic>
              </wp:inline>
            </w:drawing>
          </w:r>
        </w:p>
      </w:tc>
    </w:tr>
    <w:tr w:rsidR="00C67DFE" w14:paraId="4AF7324B" w14:textId="77777777" w:rsidTr="00160AFC">
      <w:tc>
        <w:tcPr>
          <w:tcW w:w="1697" w:type="dxa"/>
        </w:tcPr>
        <w:p w14:paraId="26DE7578" w14:textId="77777777" w:rsidR="00C67DFE" w:rsidRPr="00727229" w:rsidRDefault="00C67DFE" w:rsidP="00727229">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Project No</w:t>
          </w:r>
        </w:p>
      </w:tc>
      <w:tc>
        <w:tcPr>
          <w:tcW w:w="3453" w:type="dxa"/>
          <w:tcBorders>
            <w:right w:val="single" w:sz="4" w:space="0" w:color="auto"/>
          </w:tcBorders>
        </w:tcPr>
        <w:p w14:paraId="3F4D4427" w14:textId="715258F1" w:rsidR="00C67DFE" w:rsidRPr="007C52A2" w:rsidRDefault="00A940EB" w:rsidP="00727229">
          <w:pPr>
            <w:pStyle w:val="Header"/>
            <w:rPr>
              <w:rFonts w:asciiTheme="minorHAnsi" w:hAnsiTheme="minorHAnsi" w:cstheme="minorHAnsi"/>
              <w:noProof/>
              <w:sz w:val="16"/>
              <w:szCs w:val="16"/>
            </w:rPr>
          </w:pPr>
          <w:r w:rsidRPr="00A940EB">
            <w:rPr>
              <w:rFonts w:asciiTheme="minorHAnsi" w:hAnsiTheme="minorHAnsi" w:cstheme="minorHAnsi"/>
              <w:noProof/>
              <w:sz w:val="16"/>
              <w:szCs w:val="16"/>
            </w:rPr>
            <w:t>33164</w:t>
          </w:r>
        </w:p>
      </w:tc>
      <w:tc>
        <w:tcPr>
          <w:tcW w:w="1978" w:type="dxa"/>
          <w:gridSpan w:val="2"/>
          <w:tcBorders>
            <w:left w:val="single" w:sz="4" w:space="0" w:color="auto"/>
          </w:tcBorders>
        </w:tcPr>
        <w:p w14:paraId="123C518E" w14:textId="77777777" w:rsidR="00C67DFE" w:rsidRPr="00727229" w:rsidRDefault="00C67DFE" w:rsidP="00727229">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Tester</w:t>
          </w:r>
        </w:p>
      </w:tc>
      <w:tc>
        <w:tcPr>
          <w:tcW w:w="2520" w:type="dxa"/>
        </w:tcPr>
        <w:p w14:paraId="2F116FB5" w14:textId="4899EBB5" w:rsidR="00C67DFE" w:rsidRPr="00727229" w:rsidRDefault="00B719CB" w:rsidP="005C3E07">
          <w:pPr>
            <w:pStyle w:val="Header"/>
            <w:rPr>
              <w:rFonts w:asciiTheme="minorHAnsi" w:hAnsiTheme="minorHAnsi" w:cstheme="minorHAnsi"/>
              <w:noProof/>
              <w:sz w:val="16"/>
              <w:szCs w:val="16"/>
            </w:rPr>
          </w:pPr>
          <w:r>
            <w:rPr>
              <w:rFonts w:asciiTheme="minorHAnsi" w:hAnsiTheme="minorHAnsi" w:cstheme="minorHAnsi"/>
              <w:noProof/>
              <w:sz w:val="16"/>
              <w:szCs w:val="16"/>
            </w:rPr>
            <w:t>Andreas Setiabudi</w:t>
          </w:r>
          <w:r w:rsidR="00C67DFE">
            <w:rPr>
              <w:rFonts w:asciiTheme="minorHAnsi" w:hAnsiTheme="minorHAnsi" w:cstheme="minorHAnsi"/>
              <w:noProof/>
              <w:sz w:val="16"/>
              <w:szCs w:val="16"/>
            </w:rPr>
            <w:t xml:space="preserve"> / </w:t>
          </w:r>
          <w:r>
            <w:rPr>
              <w:rFonts w:asciiTheme="minorHAnsi" w:hAnsiTheme="minorHAnsi" w:cstheme="minorHAnsi"/>
              <w:noProof/>
              <w:sz w:val="16"/>
              <w:szCs w:val="16"/>
            </w:rPr>
            <w:t>821441</w:t>
          </w:r>
        </w:p>
      </w:tc>
    </w:tr>
    <w:tr w:rsidR="00C67DFE" w14:paraId="43A7C190" w14:textId="77777777" w:rsidTr="00160AFC">
      <w:tc>
        <w:tcPr>
          <w:tcW w:w="1697" w:type="dxa"/>
        </w:tcPr>
        <w:p w14:paraId="0851424A" w14:textId="77777777" w:rsidR="00C67DFE" w:rsidRPr="00727229" w:rsidRDefault="00C67DFE" w:rsidP="00727229">
          <w:pPr>
            <w:pStyle w:val="Header"/>
            <w:rPr>
              <w:rFonts w:asciiTheme="minorHAnsi" w:hAnsiTheme="minorHAnsi" w:cstheme="minorHAnsi"/>
              <w:noProof/>
              <w:sz w:val="16"/>
              <w:szCs w:val="16"/>
            </w:rPr>
          </w:pPr>
          <w:r>
            <w:rPr>
              <w:rFonts w:asciiTheme="minorHAnsi" w:hAnsiTheme="minorHAnsi" w:cstheme="minorHAnsi"/>
              <w:noProof/>
              <w:sz w:val="16"/>
              <w:szCs w:val="16"/>
            </w:rPr>
            <w:t>Project Type</w:t>
          </w:r>
        </w:p>
      </w:tc>
      <w:tc>
        <w:tcPr>
          <w:tcW w:w="3453" w:type="dxa"/>
          <w:tcBorders>
            <w:right w:val="single" w:sz="4" w:space="0" w:color="auto"/>
          </w:tcBorders>
        </w:tcPr>
        <w:p w14:paraId="3068B899" w14:textId="17564E40" w:rsidR="00C67DFE" w:rsidRPr="00824924" w:rsidRDefault="00C67DFE" w:rsidP="00727229">
          <w:pPr>
            <w:pStyle w:val="Header"/>
            <w:rPr>
              <w:rFonts w:asciiTheme="minorHAnsi" w:hAnsiTheme="minorHAnsi" w:cstheme="minorHAnsi"/>
              <w:sz w:val="16"/>
              <w:szCs w:val="16"/>
            </w:rPr>
          </w:pPr>
          <w:r w:rsidRPr="00824924">
            <w:rPr>
              <w:rFonts w:asciiTheme="minorHAnsi" w:hAnsiTheme="minorHAnsi" w:cstheme="minorHAnsi"/>
              <w:b/>
              <w:sz w:val="16"/>
              <w:szCs w:val="16"/>
            </w:rPr>
            <w:t>CR</w:t>
          </w:r>
        </w:p>
      </w:tc>
      <w:tc>
        <w:tcPr>
          <w:tcW w:w="1978" w:type="dxa"/>
          <w:gridSpan w:val="2"/>
          <w:tcBorders>
            <w:left w:val="single" w:sz="4" w:space="0" w:color="auto"/>
          </w:tcBorders>
        </w:tcPr>
        <w:p w14:paraId="3C7E8366" w14:textId="77777777" w:rsidR="00C67DFE" w:rsidRPr="00727229" w:rsidRDefault="00C67DFE" w:rsidP="00727229">
          <w:pPr>
            <w:pStyle w:val="Header"/>
            <w:rPr>
              <w:rFonts w:asciiTheme="minorHAnsi" w:hAnsiTheme="minorHAnsi" w:cstheme="minorHAnsi"/>
              <w:noProof/>
              <w:sz w:val="16"/>
              <w:szCs w:val="16"/>
            </w:rPr>
          </w:pPr>
          <w:r>
            <w:rPr>
              <w:rFonts w:asciiTheme="minorHAnsi" w:hAnsiTheme="minorHAnsi" w:cstheme="minorHAnsi"/>
              <w:noProof/>
              <w:sz w:val="16"/>
              <w:szCs w:val="16"/>
            </w:rPr>
            <w:t>Start Date</w:t>
          </w:r>
        </w:p>
      </w:tc>
      <w:tc>
        <w:tcPr>
          <w:tcW w:w="2520" w:type="dxa"/>
        </w:tcPr>
        <w:p w14:paraId="5C83B446" w14:textId="127327E3" w:rsidR="00C67DFE" w:rsidRDefault="00B719CB" w:rsidP="00727229">
          <w:pPr>
            <w:pStyle w:val="Header"/>
            <w:rPr>
              <w:rFonts w:asciiTheme="minorHAnsi" w:hAnsiTheme="minorHAnsi" w:cstheme="minorHAnsi"/>
              <w:noProof/>
              <w:sz w:val="16"/>
              <w:szCs w:val="16"/>
            </w:rPr>
          </w:pPr>
          <w:r>
            <w:rPr>
              <w:rFonts w:asciiTheme="minorHAnsi" w:hAnsiTheme="minorHAnsi" w:cstheme="minorHAnsi"/>
              <w:noProof/>
              <w:sz w:val="16"/>
              <w:szCs w:val="16"/>
            </w:rPr>
            <w:t xml:space="preserve"> </w:t>
          </w:r>
          <w:r w:rsidR="00CA40A8">
            <w:rPr>
              <w:rFonts w:asciiTheme="minorHAnsi" w:hAnsiTheme="minorHAnsi" w:cstheme="minorHAnsi"/>
              <w:noProof/>
              <w:sz w:val="16"/>
              <w:szCs w:val="16"/>
            </w:rPr>
            <w:t>2</w:t>
          </w:r>
          <w:r w:rsidR="00510112">
            <w:rPr>
              <w:rFonts w:asciiTheme="minorHAnsi" w:hAnsiTheme="minorHAnsi" w:cstheme="minorHAnsi"/>
              <w:noProof/>
              <w:sz w:val="16"/>
              <w:szCs w:val="16"/>
            </w:rPr>
            <w:t>4</w:t>
          </w:r>
          <w:r w:rsidR="00C84B5B">
            <w:rPr>
              <w:rFonts w:asciiTheme="minorHAnsi" w:hAnsiTheme="minorHAnsi" w:cstheme="minorHAnsi"/>
              <w:noProof/>
              <w:sz w:val="16"/>
              <w:szCs w:val="16"/>
            </w:rPr>
            <w:t xml:space="preserve"> </w:t>
          </w:r>
          <w:r w:rsidR="00CA40A8">
            <w:rPr>
              <w:rFonts w:asciiTheme="minorHAnsi" w:hAnsiTheme="minorHAnsi" w:cstheme="minorHAnsi"/>
              <w:noProof/>
              <w:sz w:val="16"/>
              <w:szCs w:val="16"/>
            </w:rPr>
            <w:t>Mei</w:t>
          </w:r>
          <w:r w:rsidR="005D01DE">
            <w:rPr>
              <w:rFonts w:asciiTheme="minorHAnsi" w:hAnsiTheme="minorHAnsi" w:cstheme="minorHAnsi"/>
              <w:noProof/>
              <w:sz w:val="16"/>
              <w:szCs w:val="16"/>
            </w:rPr>
            <w:t xml:space="preserve"> 2022</w:t>
          </w:r>
        </w:p>
      </w:tc>
    </w:tr>
    <w:tr w:rsidR="00C67DFE" w14:paraId="3C9EF406" w14:textId="77777777" w:rsidTr="00160AFC">
      <w:tc>
        <w:tcPr>
          <w:tcW w:w="1697" w:type="dxa"/>
          <w:tcBorders>
            <w:bottom w:val="single" w:sz="12" w:space="0" w:color="auto"/>
          </w:tcBorders>
        </w:tcPr>
        <w:p w14:paraId="15B98CE1" w14:textId="77777777" w:rsidR="00C67DFE" w:rsidRPr="00727229" w:rsidRDefault="00C67DFE" w:rsidP="00727229">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Short Description</w:t>
          </w:r>
        </w:p>
      </w:tc>
      <w:tc>
        <w:tcPr>
          <w:tcW w:w="3453" w:type="dxa"/>
          <w:tcBorders>
            <w:bottom w:val="single" w:sz="12" w:space="0" w:color="auto"/>
            <w:right w:val="single" w:sz="4" w:space="0" w:color="auto"/>
          </w:tcBorders>
        </w:tcPr>
        <w:p w14:paraId="0A5E45DE" w14:textId="5DD5CB94" w:rsidR="00C67DFE" w:rsidRPr="00727229" w:rsidRDefault="00A940EB" w:rsidP="007C52A2">
          <w:pPr>
            <w:rPr>
              <w:rFonts w:asciiTheme="minorHAnsi" w:hAnsiTheme="minorHAnsi" w:cstheme="minorHAnsi"/>
              <w:noProof/>
              <w:sz w:val="16"/>
              <w:szCs w:val="16"/>
            </w:rPr>
          </w:pPr>
          <w:r w:rsidRPr="00A940EB">
            <w:rPr>
              <w:rFonts w:asciiTheme="minorHAnsi" w:hAnsiTheme="minorHAnsi" w:cstheme="minorHAnsi"/>
              <w:noProof/>
              <w:sz w:val="16"/>
              <w:szCs w:val="16"/>
            </w:rPr>
            <w:t>Front Liner On Board DigiSales</w:t>
          </w:r>
        </w:p>
      </w:tc>
      <w:tc>
        <w:tcPr>
          <w:tcW w:w="1978" w:type="dxa"/>
          <w:gridSpan w:val="2"/>
          <w:tcBorders>
            <w:left w:val="single" w:sz="4" w:space="0" w:color="auto"/>
            <w:bottom w:val="single" w:sz="12" w:space="0" w:color="auto"/>
          </w:tcBorders>
        </w:tcPr>
        <w:p w14:paraId="5DAB1CFB" w14:textId="77777777" w:rsidR="00C67DFE" w:rsidRPr="00727229" w:rsidRDefault="00C67DFE" w:rsidP="00B3198E">
          <w:pPr>
            <w:pStyle w:val="Header"/>
            <w:rPr>
              <w:rFonts w:asciiTheme="minorHAnsi" w:hAnsiTheme="minorHAnsi" w:cstheme="minorHAnsi"/>
              <w:noProof/>
              <w:sz w:val="16"/>
              <w:szCs w:val="16"/>
            </w:rPr>
          </w:pPr>
          <w:r>
            <w:rPr>
              <w:rFonts w:asciiTheme="minorHAnsi" w:hAnsiTheme="minorHAnsi" w:cstheme="minorHAnsi"/>
              <w:noProof/>
              <w:sz w:val="16"/>
              <w:szCs w:val="16"/>
            </w:rPr>
            <w:t>End Date</w:t>
          </w:r>
        </w:p>
      </w:tc>
      <w:tc>
        <w:tcPr>
          <w:tcW w:w="2520" w:type="dxa"/>
          <w:tcBorders>
            <w:bottom w:val="single" w:sz="12" w:space="0" w:color="auto"/>
          </w:tcBorders>
        </w:tcPr>
        <w:p w14:paraId="0883A007" w14:textId="055381F2" w:rsidR="00C67DFE" w:rsidRPr="00727229" w:rsidRDefault="001D73FA" w:rsidP="00B3198E">
          <w:pPr>
            <w:pStyle w:val="Header"/>
            <w:rPr>
              <w:rFonts w:asciiTheme="minorHAnsi" w:hAnsiTheme="minorHAnsi" w:cstheme="minorHAnsi"/>
              <w:noProof/>
              <w:sz w:val="16"/>
              <w:szCs w:val="16"/>
            </w:rPr>
          </w:pPr>
          <w:r w:rsidRPr="001D73FA">
            <w:rPr>
              <w:rFonts w:asciiTheme="minorHAnsi" w:hAnsiTheme="minorHAnsi" w:cstheme="minorHAnsi"/>
              <w:noProof/>
              <w:sz w:val="16"/>
              <w:szCs w:val="16"/>
            </w:rPr>
            <w:t xml:space="preserve"> </w:t>
          </w:r>
          <w:r w:rsidR="007268EF">
            <w:rPr>
              <w:rFonts w:asciiTheme="minorHAnsi" w:hAnsiTheme="minorHAnsi" w:cstheme="minorHAnsi"/>
              <w:noProof/>
              <w:sz w:val="16"/>
              <w:szCs w:val="16"/>
            </w:rPr>
            <w:t>31</w:t>
          </w:r>
          <w:r w:rsidR="00CA40A8">
            <w:rPr>
              <w:rFonts w:asciiTheme="minorHAnsi" w:hAnsiTheme="minorHAnsi" w:cstheme="minorHAnsi"/>
              <w:noProof/>
              <w:sz w:val="16"/>
              <w:szCs w:val="16"/>
            </w:rPr>
            <w:t xml:space="preserve"> Mei</w:t>
          </w:r>
          <w:r w:rsidR="005D01DE">
            <w:rPr>
              <w:rFonts w:asciiTheme="minorHAnsi" w:hAnsiTheme="minorHAnsi" w:cstheme="minorHAnsi"/>
              <w:noProof/>
              <w:sz w:val="16"/>
              <w:szCs w:val="16"/>
            </w:rPr>
            <w:t xml:space="preserve"> </w:t>
          </w:r>
          <w:r w:rsidRPr="001D73FA">
            <w:rPr>
              <w:rFonts w:asciiTheme="minorHAnsi" w:hAnsiTheme="minorHAnsi" w:cstheme="minorHAnsi"/>
              <w:noProof/>
              <w:sz w:val="16"/>
              <w:szCs w:val="16"/>
            </w:rPr>
            <w:t>202</w:t>
          </w:r>
          <w:r w:rsidR="005D01DE">
            <w:rPr>
              <w:rFonts w:asciiTheme="minorHAnsi" w:hAnsiTheme="minorHAnsi" w:cstheme="minorHAnsi"/>
              <w:noProof/>
              <w:sz w:val="16"/>
              <w:szCs w:val="16"/>
            </w:rPr>
            <w:t>2</w:t>
          </w:r>
        </w:p>
      </w:tc>
    </w:tr>
  </w:tbl>
  <w:p w14:paraId="39046EF6" w14:textId="77777777" w:rsidR="00C67DFE" w:rsidRPr="00812F65" w:rsidRDefault="00C67DFE" w:rsidP="00727229">
    <w:pPr>
      <w:pStyle w:val="Head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033"/>
    <w:multiLevelType w:val="hybridMultilevel"/>
    <w:tmpl w:val="E1121D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B27055"/>
    <w:multiLevelType w:val="hybridMultilevel"/>
    <w:tmpl w:val="934AE0F8"/>
    <w:lvl w:ilvl="0" w:tplc="AF665302">
      <w:start w:val="1"/>
      <w:numFmt w:val="bullet"/>
      <w:lvlText w:val=""/>
      <w:lvlJc w:val="left"/>
      <w:pPr>
        <w:ind w:left="720" w:hanging="360"/>
      </w:pPr>
      <w:rPr>
        <w:rFonts w:ascii="Wingdings" w:hAnsi="Wingdings" w:hint="default"/>
        <w:color w:val="FABF8F" w:themeColor="accent6" w:themeTint="99"/>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A60EB"/>
    <w:multiLevelType w:val="hybridMultilevel"/>
    <w:tmpl w:val="030403C6"/>
    <w:lvl w:ilvl="0" w:tplc="38090001">
      <w:start w:val="1"/>
      <w:numFmt w:val="bullet"/>
      <w:lvlText w:val=""/>
      <w:lvlJc w:val="left"/>
      <w:pPr>
        <w:ind w:left="1352"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3" w15:restartNumberingAfterBreak="0">
    <w:nsid w:val="0ECC5A62"/>
    <w:multiLevelType w:val="hybridMultilevel"/>
    <w:tmpl w:val="6EB20CEC"/>
    <w:lvl w:ilvl="0" w:tplc="94367D2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46270B"/>
    <w:multiLevelType w:val="hybridMultilevel"/>
    <w:tmpl w:val="D318BE8E"/>
    <w:lvl w:ilvl="0" w:tplc="00AAEC14">
      <w:start w:val="1"/>
      <w:numFmt w:val="decimal"/>
      <w:lvlText w:val="%1."/>
      <w:lvlJc w:val="left"/>
      <w:pPr>
        <w:ind w:left="720" w:hanging="360"/>
      </w:pPr>
      <w:rPr>
        <w:rFonts w:hint="default"/>
        <w:strike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D17537"/>
    <w:multiLevelType w:val="hybridMultilevel"/>
    <w:tmpl w:val="30023CB6"/>
    <w:lvl w:ilvl="0" w:tplc="E736A1D6">
      <w:start w:val="1"/>
      <w:numFmt w:val="decimal"/>
      <w:lvlText w:val="%1."/>
      <w:lvlJc w:val="left"/>
      <w:pPr>
        <w:ind w:left="720" w:hanging="360"/>
      </w:pPr>
      <w:rPr>
        <w:rFonts w:ascii="Arial" w:eastAsia="MS Mincho" w:hAnsi="Arial" w:cs="Times New Roman"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FE50BC"/>
    <w:multiLevelType w:val="hybridMultilevel"/>
    <w:tmpl w:val="D8E684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04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182458B2"/>
    <w:multiLevelType w:val="hybridMultilevel"/>
    <w:tmpl w:val="8522E698"/>
    <w:lvl w:ilvl="0" w:tplc="277C47CA">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BAF4141"/>
    <w:multiLevelType w:val="hybridMultilevel"/>
    <w:tmpl w:val="1EC014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EC1CF5"/>
    <w:multiLevelType w:val="hybridMultilevel"/>
    <w:tmpl w:val="32543956"/>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E3061A2"/>
    <w:multiLevelType w:val="hybridMultilevel"/>
    <w:tmpl w:val="8FFE7A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F4E1E96"/>
    <w:multiLevelType w:val="hybridMultilevel"/>
    <w:tmpl w:val="0AE66ECC"/>
    <w:lvl w:ilvl="0" w:tplc="AF665302">
      <w:start w:val="1"/>
      <w:numFmt w:val="bullet"/>
      <w:lvlText w:val=""/>
      <w:lvlJc w:val="left"/>
      <w:pPr>
        <w:ind w:left="720" w:hanging="360"/>
      </w:pPr>
      <w:rPr>
        <w:rFonts w:ascii="Wingdings" w:hAnsi="Wingdings" w:hint="default"/>
        <w:color w:val="FABF8F" w:themeColor="accent6" w:themeTint="99"/>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C322D"/>
    <w:multiLevelType w:val="hybridMultilevel"/>
    <w:tmpl w:val="EC66BF3A"/>
    <w:lvl w:ilvl="0" w:tplc="EFCC2C40">
      <w:start w:val="3"/>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856304C"/>
    <w:multiLevelType w:val="hybridMultilevel"/>
    <w:tmpl w:val="A9828A66"/>
    <w:lvl w:ilvl="0" w:tplc="6D944E52">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4" w15:restartNumberingAfterBreak="0">
    <w:nsid w:val="2D2C1BB5"/>
    <w:multiLevelType w:val="multilevel"/>
    <w:tmpl w:val="5D0AB9A2"/>
    <w:lvl w:ilvl="0">
      <w:start w:val="1"/>
      <w:numFmt w:val="decimal"/>
      <w:lvlText w:val="%1"/>
      <w:lvlJc w:val="left"/>
      <w:pPr>
        <w:ind w:left="0"/>
      </w:pPr>
      <w:rPr>
        <w:rFonts w:ascii="Arial" w:eastAsia="Arial" w:hAnsi="Arial" w:cs="Arial"/>
        <w:b/>
        <w:bCs/>
        <w:i w:val="0"/>
        <w:strike w:val="0"/>
        <w:dstrike w:val="0"/>
        <w:color w:val="98968A"/>
        <w:sz w:val="44"/>
        <w:szCs w:val="44"/>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282282"/>
        <w:sz w:val="32"/>
        <w:szCs w:val="32"/>
        <w:u w:val="none" w:color="000000"/>
        <w:bdr w:val="none" w:sz="0" w:space="0" w:color="auto"/>
        <w:shd w:val="clear" w:color="auto" w:fill="auto"/>
        <w:vertAlign w:val="baseline"/>
      </w:rPr>
    </w:lvl>
  </w:abstractNum>
  <w:abstractNum w:abstractNumId="15" w15:restartNumberingAfterBreak="0">
    <w:nsid w:val="2D2F24DF"/>
    <w:multiLevelType w:val="hybridMultilevel"/>
    <w:tmpl w:val="C16CD1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05C6A84"/>
    <w:multiLevelType w:val="hybridMultilevel"/>
    <w:tmpl w:val="4CA826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3882C02"/>
    <w:multiLevelType w:val="hybridMultilevel"/>
    <w:tmpl w:val="2A74FBCC"/>
    <w:lvl w:ilvl="0" w:tplc="F656F330">
      <w:start w:val="31"/>
      <w:numFmt w:val="bullet"/>
      <w:lvlText w:val="-"/>
      <w:lvlJc w:val="left"/>
      <w:pPr>
        <w:ind w:left="567" w:hanging="360"/>
      </w:pPr>
      <w:rPr>
        <w:rFonts w:ascii="Arial" w:eastAsiaTheme="minorHAnsi" w:hAnsi="Arial" w:cs="Arial" w:hint="default"/>
      </w:rPr>
    </w:lvl>
    <w:lvl w:ilvl="1" w:tplc="38090003" w:tentative="1">
      <w:start w:val="1"/>
      <w:numFmt w:val="bullet"/>
      <w:lvlText w:val="o"/>
      <w:lvlJc w:val="left"/>
      <w:pPr>
        <w:ind w:left="1287" w:hanging="360"/>
      </w:pPr>
      <w:rPr>
        <w:rFonts w:ascii="Courier New" w:hAnsi="Courier New" w:cs="Courier New" w:hint="default"/>
      </w:rPr>
    </w:lvl>
    <w:lvl w:ilvl="2" w:tplc="38090005" w:tentative="1">
      <w:start w:val="1"/>
      <w:numFmt w:val="bullet"/>
      <w:lvlText w:val=""/>
      <w:lvlJc w:val="left"/>
      <w:pPr>
        <w:ind w:left="2007" w:hanging="360"/>
      </w:pPr>
      <w:rPr>
        <w:rFonts w:ascii="Wingdings" w:hAnsi="Wingdings" w:hint="default"/>
      </w:rPr>
    </w:lvl>
    <w:lvl w:ilvl="3" w:tplc="38090001" w:tentative="1">
      <w:start w:val="1"/>
      <w:numFmt w:val="bullet"/>
      <w:lvlText w:val=""/>
      <w:lvlJc w:val="left"/>
      <w:pPr>
        <w:ind w:left="2727" w:hanging="360"/>
      </w:pPr>
      <w:rPr>
        <w:rFonts w:ascii="Symbol" w:hAnsi="Symbol" w:hint="default"/>
      </w:rPr>
    </w:lvl>
    <w:lvl w:ilvl="4" w:tplc="38090003" w:tentative="1">
      <w:start w:val="1"/>
      <w:numFmt w:val="bullet"/>
      <w:lvlText w:val="o"/>
      <w:lvlJc w:val="left"/>
      <w:pPr>
        <w:ind w:left="3447" w:hanging="360"/>
      </w:pPr>
      <w:rPr>
        <w:rFonts w:ascii="Courier New" w:hAnsi="Courier New" w:cs="Courier New" w:hint="default"/>
      </w:rPr>
    </w:lvl>
    <w:lvl w:ilvl="5" w:tplc="38090005" w:tentative="1">
      <w:start w:val="1"/>
      <w:numFmt w:val="bullet"/>
      <w:lvlText w:val=""/>
      <w:lvlJc w:val="left"/>
      <w:pPr>
        <w:ind w:left="4167" w:hanging="360"/>
      </w:pPr>
      <w:rPr>
        <w:rFonts w:ascii="Wingdings" w:hAnsi="Wingdings" w:hint="default"/>
      </w:rPr>
    </w:lvl>
    <w:lvl w:ilvl="6" w:tplc="38090001" w:tentative="1">
      <w:start w:val="1"/>
      <w:numFmt w:val="bullet"/>
      <w:lvlText w:val=""/>
      <w:lvlJc w:val="left"/>
      <w:pPr>
        <w:ind w:left="4887" w:hanging="360"/>
      </w:pPr>
      <w:rPr>
        <w:rFonts w:ascii="Symbol" w:hAnsi="Symbol" w:hint="default"/>
      </w:rPr>
    </w:lvl>
    <w:lvl w:ilvl="7" w:tplc="38090003" w:tentative="1">
      <w:start w:val="1"/>
      <w:numFmt w:val="bullet"/>
      <w:lvlText w:val="o"/>
      <w:lvlJc w:val="left"/>
      <w:pPr>
        <w:ind w:left="5607" w:hanging="360"/>
      </w:pPr>
      <w:rPr>
        <w:rFonts w:ascii="Courier New" w:hAnsi="Courier New" w:cs="Courier New" w:hint="default"/>
      </w:rPr>
    </w:lvl>
    <w:lvl w:ilvl="8" w:tplc="38090005" w:tentative="1">
      <w:start w:val="1"/>
      <w:numFmt w:val="bullet"/>
      <w:lvlText w:val=""/>
      <w:lvlJc w:val="left"/>
      <w:pPr>
        <w:ind w:left="6327" w:hanging="360"/>
      </w:pPr>
      <w:rPr>
        <w:rFonts w:ascii="Wingdings" w:hAnsi="Wingdings" w:hint="default"/>
      </w:rPr>
    </w:lvl>
  </w:abstractNum>
  <w:abstractNum w:abstractNumId="18"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D1D0C"/>
    <w:multiLevelType w:val="hybridMultilevel"/>
    <w:tmpl w:val="146E2450"/>
    <w:lvl w:ilvl="0" w:tplc="3B9E88B8">
      <w:start w:val="1"/>
      <w:numFmt w:val="decimal"/>
      <w:lvlText w:val="%1."/>
      <w:lvlJc w:val="left"/>
      <w:pPr>
        <w:ind w:left="720" w:hanging="360"/>
      </w:pPr>
      <w:rPr>
        <w:rFonts w:hint="default"/>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5C16F2B"/>
    <w:multiLevelType w:val="multilevel"/>
    <w:tmpl w:val="17FC715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560"/>
        </w:tabs>
        <w:ind w:left="1560" w:hanging="1134"/>
      </w:pPr>
      <w:rPr>
        <w:rFonts w:hint="default"/>
        <w:sz w:val="24"/>
        <w:szCs w:val="24"/>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84D1183"/>
    <w:multiLevelType w:val="hybridMultilevel"/>
    <w:tmpl w:val="E0BE6C4C"/>
    <w:lvl w:ilvl="0" w:tplc="5DD4F24E">
      <w:start w:val="2"/>
      <w:numFmt w:val="bullet"/>
      <w:lvlText w:val="-"/>
      <w:lvlJc w:val="left"/>
      <w:pPr>
        <w:ind w:left="720" w:hanging="360"/>
      </w:pPr>
      <w:rPr>
        <w:rFonts w:ascii="Arial" w:eastAsia="Times"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087482D"/>
    <w:multiLevelType w:val="hybridMultilevel"/>
    <w:tmpl w:val="404029B2"/>
    <w:lvl w:ilvl="0" w:tplc="277C47CA">
      <w:numFmt w:val="bullet"/>
      <w:lvlText w:val="-"/>
      <w:lvlJc w:val="left"/>
      <w:pPr>
        <w:ind w:left="1080" w:hanging="360"/>
      </w:pPr>
      <w:rPr>
        <w:rFonts w:ascii="Arial" w:eastAsiaTheme="minorHAnsi" w:hAnsi="Arial" w:cs="Aria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40960797"/>
    <w:multiLevelType w:val="hybridMultilevel"/>
    <w:tmpl w:val="DB4EBB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5" w15:restartNumberingAfterBreak="0">
    <w:nsid w:val="4B64762D"/>
    <w:multiLevelType w:val="multilevel"/>
    <w:tmpl w:val="70B42E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C2449C7"/>
    <w:multiLevelType w:val="hybridMultilevel"/>
    <w:tmpl w:val="3FCA8EAC"/>
    <w:lvl w:ilvl="0" w:tplc="38090001">
      <w:start w:val="1"/>
      <w:numFmt w:val="bullet"/>
      <w:lvlText w:val=""/>
      <w:lvlJc w:val="left"/>
      <w:pPr>
        <w:ind w:left="927" w:hanging="360"/>
      </w:pPr>
      <w:rPr>
        <w:rFonts w:ascii="Symbol" w:hAnsi="Symbol"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27" w15:restartNumberingAfterBreak="0">
    <w:nsid w:val="52FC5140"/>
    <w:multiLevelType w:val="hybridMultilevel"/>
    <w:tmpl w:val="A496B87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57F3F01"/>
    <w:multiLevelType w:val="hybridMultilevel"/>
    <w:tmpl w:val="26923600"/>
    <w:lvl w:ilvl="0" w:tplc="FEAA6A2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63D1E46"/>
    <w:multiLevelType w:val="hybridMultilevel"/>
    <w:tmpl w:val="277AC9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575D5910"/>
    <w:multiLevelType w:val="hybridMultilevel"/>
    <w:tmpl w:val="DE9491C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8D40325"/>
    <w:multiLevelType w:val="hybridMultilevel"/>
    <w:tmpl w:val="E08CF3E0"/>
    <w:lvl w:ilvl="0" w:tplc="6D944E52">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2" w15:restartNumberingAfterBreak="0">
    <w:nsid w:val="5FFA5402"/>
    <w:multiLevelType w:val="hybridMultilevel"/>
    <w:tmpl w:val="3F54C89E"/>
    <w:lvl w:ilvl="0" w:tplc="071864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42118E1"/>
    <w:multiLevelType w:val="hybridMultilevel"/>
    <w:tmpl w:val="5E986F7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7B56A74"/>
    <w:multiLevelType w:val="hybridMultilevel"/>
    <w:tmpl w:val="59DE3680"/>
    <w:lvl w:ilvl="0" w:tplc="4CA26EE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15:restartNumberingAfterBreak="0">
    <w:nsid w:val="695F326B"/>
    <w:multiLevelType w:val="hybridMultilevel"/>
    <w:tmpl w:val="CFA224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6EEB70A2"/>
    <w:multiLevelType w:val="hybridMultilevel"/>
    <w:tmpl w:val="9B802C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0AC3EBF"/>
    <w:multiLevelType w:val="hybridMultilevel"/>
    <w:tmpl w:val="B46E8B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9503FE4"/>
    <w:multiLevelType w:val="hybridMultilevel"/>
    <w:tmpl w:val="822AEFF6"/>
    <w:lvl w:ilvl="0" w:tplc="277C47CA">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9AB6CB0"/>
    <w:multiLevelType w:val="hybridMultilevel"/>
    <w:tmpl w:val="BBD44E0A"/>
    <w:lvl w:ilvl="0" w:tplc="8F84479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ADD3E4C"/>
    <w:multiLevelType w:val="hybridMultilevel"/>
    <w:tmpl w:val="733C2C6E"/>
    <w:lvl w:ilvl="0" w:tplc="5DD4F24E">
      <w:start w:val="2"/>
      <w:numFmt w:val="bullet"/>
      <w:lvlText w:val="-"/>
      <w:lvlJc w:val="left"/>
      <w:pPr>
        <w:ind w:left="720" w:hanging="360"/>
      </w:pPr>
      <w:rPr>
        <w:rFonts w:ascii="Arial" w:eastAsia="Times"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7B0D6F1A"/>
    <w:multiLevelType w:val="hybridMultilevel"/>
    <w:tmpl w:val="99DAA93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D5F098E"/>
    <w:multiLevelType w:val="hybridMultilevel"/>
    <w:tmpl w:val="64BAA79A"/>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1532961269">
    <w:abstractNumId w:val="25"/>
  </w:num>
  <w:num w:numId="2" w16cid:durableId="2007004348">
    <w:abstractNumId w:val="1"/>
  </w:num>
  <w:num w:numId="3" w16cid:durableId="1019896369">
    <w:abstractNumId w:val="11"/>
  </w:num>
  <w:num w:numId="4" w16cid:durableId="767821295">
    <w:abstractNumId w:val="18"/>
  </w:num>
  <w:num w:numId="5" w16cid:durableId="1919903257">
    <w:abstractNumId w:val="24"/>
  </w:num>
  <w:num w:numId="6" w16cid:durableId="1064723062">
    <w:abstractNumId w:val="34"/>
  </w:num>
  <w:num w:numId="7" w16cid:durableId="880555742">
    <w:abstractNumId w:val="4"/>
  </w:num>
  <w:num w:numId="8" w16cid:durableId="1058671285">
    <w:abstractNumId w:val="39"/>
  </w:num>
  <w:num w:numId="9" w16cid:durableId="1645810755">
    <w:abstractNumId w:val="42"/>
  </w:num>
  <w:num w:numId="10" w16cid:durableId="1858957071">
    <w:abstractNumId w:val="30"/>
  </w:num>
  <w:num w:numId="11" w16cid:durableId="1738555567">
    <w:abstractNumId w:val="36"/>
  </w:num>
  <w:num w:numId="12" w16cid:durableId="1244680591">
    <w:abstractNumId w:val="33"/>
  </w:num>
  <w:num w:numId="13" w16cid:durableId="933247467">
    <w:abstractNumId w:val="8"/>
  </w:num>
  <w:num w:numId="14" w16cid:durableId="1478065948">
    <w:abstractNumId w:val="9"/>
  </w:num>
  <w:num w:numId="15" w16cid:durableId="324627767">
    <w:abstractNumId w:val="3"/>
  </w:num>
  <w:num w:numId="16" w16cid:durableId="149097268">
    <w:abstractNumId w:val="6"/>
  </w:num>
  <w:num w:numId="17" w16cid:durableId="1013338442">
    <w:abstractNumId w:val="29"/>
  </w:num>
  <w:num w:numId="18" w16cid:durableId="555360888">
    <w:abstractNumId w:val="21"/>
  </w:num>
  <w:num w:numId="19" w16cid:durableId="1526211195">
    <w:abstractNumId w:val="40"/>
  </w:num>
  <w:num w:numId="20" w16cid:durableId="18011418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165898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41600545">
    <w:abstractNumId w:val="2"/>
  </w:num>
  <w:num w:numId="23" w16cid:durableId="1138110713">
    <w:abstractNumId w:val="2"/>
  </w:num>
  <w:num w:numId="24" w16cid:durableId="1307246936">
    <w:abstractNumId w:val="16"/>
  </w:num>
  <w:num w:numId="25" w16cid:durableId="1120874212">
    <w:abstractNumId w:val="5"/>
  </w:num>
  <w:num w:numId="26" w16cid:durableId="1766264563">
    <w:abstractNumId w:val="20"/>
  </w:num>
  <w:num w:numId="27" w16cid:durableId="52892759">
    <w:abstractNumId w:val="10"/>
  </w:num>
  <w:num w:numId="28" w16cid:durableId="1904096362">
    <w:abstractNumId w:val="12"/>
  </w:num>
  <w:num w:numId="29" w16cid:durableId="404186515">
    <w:abstractNumId w:val="19"/>
  </w:num>
  <w:num w:numId="30" w16cid:durableId="100878537">
    <w:abstractNumId w:val="27"/>
  </w:num>
  <w:num w:numId="31" w16cid:durableId="858082790">
    <w:abstractNumId w:val="27"/>
  </w:num>
  <w:num w:numId="32" w16cid:durableId="282663068">
    <w:abstractNumId w:val="41"/>
  </w:num>
  <w:num w:numId="33" w16cid:durableId="1437604262">
    <w:abstractNumId w:val="28"/>
  </w:num>
  <w:num w:numId="34" w16cid:durableId="1680620405">
    <w:abstractNumId w:val="23"/>
  </w:num>
  <w:num w:numId="35" w16cid:durableId="1844978891">
    <w:abstractNumId w:val="14"/>
  </w:num>
  <w:num w:numId="36" w16cid:durableId="1531576976">
    <w:abstractNumId w:val="17"/>
  </w:num>
  <w:num w:numId="37" w16cid:durableId="1811943623">
    <w:abstractNumId w:val="26"/>
  </w:num>
  <w:num w:numId="38" w16cid:durableId="1373767022">
    <w:abstractNumId w:val="37"/>
  </w:num>
  <w:num w:numId="39" w16cid:durableId="11683904">
    <w:abstractNumId w:val="0"/>
  </w:num>
  <w:num w:numId="40" w16cid:durableId="939485684">
    <w:abstractNumId w:val="7"/>
  </w:num>
  <w:num w:numId="41" w16cid:durableId="1133668627">
    <w:abstractNumId w:val="22"/>
  </w:num>
  <w:num w:numId="42" w16cid:durableId="1716346078">
    <w:abstractNumId w:val="38"/>
  </w:num>
  <w:num w:numId="43" w16cid:durableId="587928159">
    <w:abstractNumId w:val="35"/>
  </w:num>
  <w:num w:numId="44" w16cid:durableId="2014993781">
    <w:abstractNumId w:val="15"/>
  </w:num>
  <w:num w:numId="45" w16cid:durableId="112847457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AE3"/>
    <w:rsid w:val="0000088E"/>
    <w:rsid w:val="00003788"/>
    <w:rsid w:val="00004D48"/>
    <w:rsid w:val="00004FAD"/>
    <w:rsid w:val="00006E03"/>
    <w:rsid w:val="000075B0"/>
    <w:rsid w:val="00011CAB"/>
    <w:rsid w:val="00012AE3"/>
    <w:rsid w:val="000133AA"/>
    <w:rsid w:val="00017DC1"/>
    <w:rsid w:val="00020B37"/>
    <w:rsid w:val="0002166B"/>
    <w:rsid w:val="00023172"/>
    <w:rsid w:val="000237CA"/>
    <w:rsid w:val="00024052"/>
    <w:rsid w:val="000268A5"/>
    <w:rsid w:val="00032399"/>
    <w:rsid w:val="00032D45"/>
    <w:rsid w:val="000353D8"/>
    <w:rsid w:val="00040CF3"/>
    <w:rsid w:val="00041F77"/>
    <w:rsid w:val="00042426"/>
    <w:rsid w:val="00044074"/>
    <w:rsid w:val="00044F56"/>
    <w:rsid w:val="00045E59"/>
    <w:rsid w:val="0005409B"/>
    <w:rsid w:val="00054553"/>
    <w:rsid w:val="0006122E"/>
    <w:rsid w:val="0006306B"/>
    <w:rsid w:val="0006440C"/>
    <w:rsid w:val="000649B7"/>
    <w:rsid w:val="00066EA0"/>
    <w:rsid w:val="000718FF"/>
    <w:rsid w:val="00071E72"/>
    <w:rsid w:val="000769FF"/>
    <w:rsid w:val="000826D7"/>
    <w:rsid w:val="00083FA6"/>
    <w:rsid w:val="000849B7"/>
    <w:rsid w:val="00084E17"/>
    <w:rsid w:val="00084E76"/>
    <w:rsid w:val="00085564"/>
    <w:rsid w:val="0009143E"/>
    <w:rsid w:val="0009215D"/>
    <w:rsid w:val="00094B20"/>
    <w:rsid w:val="000A5441"/>
    <w:rsid w:val="000A6CF0"/>
    <w:rsid w:val="000A6D47"/>
    <w:rsid w:val="000B1D31"/>
    <w:rsid w:val="000B22C6"/>
    <w:rsid w:val="000B33A3"/>
    <w:rsid w:val="000B5E64"/>
    <w:rsid w:val="000C3CDC"/>
    <w:rsid w:val="000C68AE"/>
    <w:rsid w:val="000C74AE"/>
    <w:rsid w:val="000D0437"/>
    <w:rsid w:val="000D4FB0"/>
    <w:rsid w:val="000D62E4"/>
    <w:rsid w:val="000E1538"/>
    <w:rsid w:val="000E4C3D"/>
    <w:rsid w:val="000E6C17"/>
    <w:rsid w:val="000E6ED3"/>
    <w:rsid w:val="000F1645"/>
    <w:rsid w:val="000F4B7B"/>
    <w:rsid w:val="000F519D"/>
    <w:rsid w:val="000F592F"/>
    <w:rsid w:val="000F6709"/>
    <w:rsid w:val="000F7F51"/>
    <w:rsid w:val="00100B64"/>
    <w:rsid w:val="00111E1A"/>
    <w:rsid w:val="0011233A"/>
    <w:rsid w:val="00114C0D"/>
    <w:rsid w:val="00116728"/>
    <w:rsid w:val="00116C94"/>
    <w:rsid w:val="001205F3"/>
    <w:rsid w:val="0012074B"/>
    <w:rsid w:val="001225F6"/>
    <w:rsid w:val="0012492A"/>
    <w:rsid w:val="001408C0"/>
    <w:rsid w:val="001412B8"/>
    <w:rsid w:val="00147834"/>
    <w:rsid w:val="001501DB"/>
    <w:rsid w:val="00150443"/>
    <w:rsid w:val="00150511"/>
    <w:rsid w:val="00151BEA"/>
    <w:rsid w:val="0015278C"/>
    <w:rsid w:val="00153E56"/>
    <w:rsid w:val="00154ED9"/>
    <w:rsid w:val="00160AFC"/>
    <w:rsid w:val="001611ED"/>
    <w:rsid w:val="0016224A"/>
    <w:rsid w:val="00162632"/>
    <w:rsid w:val="00164777"/>
    <w:rsid w:val="00165EE7"/>
    <w:rsid w:val="0017074B"/>
    <w:rsid w:val="00172F3A"/>
    <w:rsid w:val="00173724"/>
    <w:rsid w:val="001757AA"/>
    <w:rsid w:val="00175B31"/>
    <w:rsid w:val="001773A5"/>
    <w:rsid w:val="001778B8"/>
    <w:rsid w:val="00185D13"/>
    <w:rsid w:val="0018633F"/>
    <w:rsid w:val="001867F5"/>
    <w:rsid w:val="00186A1A"/>
    <w:rsid w:val="0018795C"/>
    <w:rsid w:val="00193BEA"/>
    <w:rsid w:val="001A1E43"/>
    <w:rsid w:val="001A34BD"/>
    <w:rsid w:val="001A76DD"/>
    <w:rsid w:val="001B0362"/>
    <w:rsid w:val="001B16B1"/>
    <w:rsid w:val="001B23AF"/>
    <w:rsid w:val="001B261F"/>
    <w:rsid w:val="001B390B"/>
    <w:rsid w:val="001B6440"/>
    <w:rsid w:val="001C0736"/>
    <w:rsid w:val="001C3DAD"/>
    <w:rsid w:val="001C5CC0"/>
    <w:rsid w:val="001D562C"/>
    <w:rsid w:val="001D5B26"/>
    <w:rsid w:val="001D73FA"/>
    <w:rsid w:val="001E005B"/>
    <w:rsid w:val="001E1AB9"/>
    <w:rsid w:val="001E33DB"/>
    <w:rsid w:val="001E57F7"/>
    <w:rsid w:val="001F15F2"/>
    <w:rsid w:val="001F2984"/>
    <w:rsid w:val="001F5419"/>
    <w:rsid w:val="002029B2"/>
    <w:rsid w:val="00204F83"/>
    <w:rsid w:val="0020777C"/>
    <w:rsid w:val="00207F4F"/>
    <w:rsid w:val="00211C90"/>
    <w:rsid w:val="002121B9"/>
    <w:rsid w:val="002130DC"/>
    <w:rsid w:val="00213112"/>
    <w:rsid w:val="00213732"/>
    <w:rsid w:val="002159E5"/>
    <w:rsid w:val="00215A80"/>
    <w:rsid w:val="00216447"/>
    <w:rsid w:val="00220DC4"/>
    <w:rsid w:val="00224D5A"/>
    <w:rsid w:val="00226BA5"/>
    <w:rsid w:val="0023026D"/>
    <w:rsid w:val="002318E9"/>
    <w:rsid w:val="002365E1"/>
    <w:rsid w:val="0023719B"/>
    <w:rsid w:val="00240456"/>
    <w:rsid w:val="0024152C"/>
    <w:rsid w:val="00242A21"/>
    <w:rsid w:val="00246C57"/>
    <w:rsid w:val="002518E5"/>
    <w:rsid w:val="0025373D"/>
    <w:rsid w:val="002538FF"/>
    <w:rsid w:val="0025398C"/>
    <w:rsid w:val="00255971"/>
    <w:rsid w:val="0025677F"/>
    <w:rsid w:val="002568DF"/>
    <w:rsid w:val="00267EFA"/>
    <w:rsid w:val="00271340"/>
    <w:rsid w:val="002720F9"/>
    <w:rsid w:val="00274EFB"/>
    <w:rsid w:val="0027594E"/>
    <w:rsid w:val="00275A67"/>
    <w:rsid w:val="00277469"/>
    <w:rsid w:val="002812F7"/>
    <w:rsid w:val="0028748D"/>
    <w:rsid w:val="00294627"/>
    <w:rsid w:val="0029590E"/>
    <w:rsid w:val="002A0456"/>
    <w:rsid w:val="002A40BD"/>
    <w:rsid w:val="002A71D6"/>
    <w:rsid w:val="002A7347"/>
    <w:rsid w:val="002A7AD1"/>
    <w:rsid w:val="002B231E"/>
    <w:rsid w:val="002C055E"/>
    <w:rsid w:val="002C1852"/>
    <w:rsid w:val="002C42B4"/>
    <w:rsid w:val="002C6AEE"/>
    <w:rsid w:val="002C713D"/>
    <w:rsid w:val="002D2AE0"/>
    <w:rsid w:val="002D5B32"/>
    <w:rsid w:val="002D6AD5"/>
    <w:rsid w:val="002E04A3"/>
    <w:rsid w:val="002E6160"/>
    <w:rsid w:val="002E7D23"/>
    <w:rsid w:val="002F149A"/>
    <w:rsid w:val="002F1843"/>
    <w:rsid w:val="002F1B32"/>
    <w:rsid w:val="002F2E7B"/>
    <w:rsid w:val="002F3AC5"/>
    <w:rsid w:val="002F41AE"/>
    <w:rsid w:val="00302359"/>
    <w:rsid w:val="00303B48"/>
    <w:rsid w:val="0030603E"/>
    <w:rsid w:val="00312135"/>
    <w:rsid w:val="00314872"/>
    <w:rsid w:val="0031526E"/>
    <w:rsid w:val="003168AC"/>
    <w:rsid w:val="00320A81"/>
    <w:rsid w:val="00320F43"/>
    <w:rsid w:val="00322554"/>
    <w:rsid w:val="00322D83"/>
    <w:rsid w:val="003254FC"/>
    <w:rsid w:val="0032554B"/>
    <w:rsid w:val="0032669F"/>
    <w:rsid w:val="0032722E"/>
    <w:rsid w:val="00331206"/>
    <w:rsid w:val="00333D4C"/>
    <w:rsid w:val="00335B70"/>
    <w:rsid w:val="00337B91"/>
    <w:rsid w:val="003409AE"/>
    <w:rsid w:val="003442ED"/>
    <w:rsid w:val="00345BFF"/>
    <w:rsid w:val="00346EF2"/>
    <w:rsid w:val="00350E2F"/>
    <w:rsid w:val="00351B52"/>
    <w:rsid w:val="003604C4"/>
    <w:rsid w:val="00364200"/>
    <w:rsid w:val="003652F8"/>
    <w:rsid w:val="00367616"/>
    <w:rsid w:val="00367958"/>
    <w:rsid w:val="00375064"/>
    <w:rsid w:val="003757DB"/>
    <w:rsid w:val="003776F8"/>
    <w:rsid w:val="00377A13"/>
    <w:rsid w:val="00382466"/>
    <w:rsid w:val="00384F55"/>
    <w:rsid w:val="003873A1"/>
    <w:rsid w:val="0038740C"/>
    <w:rsid w:val="00390F0B"/>
    <w:rsid w:val="0039140D"/>
    <w:rsid w:val="00391CB6"/>
    <w:rsid w:val="003A229D"/>
    <w:rsid w:val="003A3623"/>
    <w:rsid w:val="003A5A8A"/>
    <w:rsid w:val="003A7C52"/>
    <w:rsid w:val="003B1132"/>
    <w:rsid w:val="003B2943"/>
    <w:rsid w:val="003B5F5C"/>
    <w:rsid w:val="003B6A49"/>
    <w:rsid w:val="003C0335"/>
    <w:rsid w:val="003C1638"/>
    <w:rsid w:val="003C3C8D"/>
    <w:rsid w:val="003C7B86"/>
    <w:rsid w:val="003D60EF"/>
    <w:rsid w:val="003D697D"/>
    <w:rsid w:val="003E083A"/>
    <w:rsid w:val="003E5C32"/>
    <w:rsid w:val="003F39CA"/>
    <w:rsid w:val="003F7144"/>
    <w:rsid w:val="00401278"/>
    <w:rsid w:val="00401526"/>
    <w:rsid w:val="0040322B"/>
    <w:rsid w:val="00405A85"/>
    <w:rsid w:val="00405EFB"/>
    <w:rsid w:val="00407329"/>
    <w:rsid w:val="00415438"/>
    <w:rsid w:val="00415F77"/>
    <w:rsid w:val="00416B37"/>
    <w:rsid w:val="0042482F"/>
    <w:rsid w:val="00430AE9"/>
    <w:rsid w:val="00430C26"/>
    <w:rsid w:val="00433412"/>
    <w:rsid w:val="004367A2"/>
    <w:rsid w:val="0044468D"/>
    <w:rsid w:val="00444D32"/>
    <w:rsid w:val="00445B27"/>
    <w:rsid w:val="00451A5F"/>
    <w:rsid w:val="004531D0"/>
    <w:rsid w:val="00455941"/>
    <w:rsid w:val="00462398"/>
    <w:rsid w:val="0046263C"/>
    <w:rsid w:val="00463FAF"/>
    <w:rsid w:val="00466463"/>
    <w:rsid w:val="00466D9D"/>
    <w:rsid w:val="0046776D"/>
    <w:rsid w:val="00473B17"/>
    <w:rsid w:val="004809BB"/>
    <w:rsid w:val="00483CDD"/>
    <w:rsid w:val="00483D20"/>
    <w:rsid w:val="00484895"/>
    <w:rsid w:val="00496F42"/>
    <w:rsid w:val="0049782F"/>
    <w:rsid w:val="004A11D3"/>
    <w:rsid w:val="004A5455"/>
    <w:rsid w:val="004A5703"/>
    <w:rsid w:val="004A5F44"/>
    <w:rsid w:val="004B01E7"/>
    <w:rsid w:val="004B1761"/>
    <w:rsid w:val="004B283E"/>
    <w:rsid w:val="004B4842"/>
    <w:rsid w:val="004B5016"/>
    <w:rsid w:val="004B6E6B"/>
    <w:rsid w:val="004C1C1F"/>
    <w:rsid w:val="004C4560"/>
    <w:rsid w:val="004C4D7A"/>
    <w:rsid w:val="004C4E57"/>
    <w:rsid w:val="004C7A63"/>
    <w:rsid w:val="004D313A"/>
    <w:rsid w:val="004D31E3"/>
    <w:rsid w:val="004D547D"/>
    <w:rsid w:val="004E3151"/>
    <w:rsid w:val="004E52DA"/>
    <w:rsid w:val="004E69C1"/>
    <w:rsid w:val="004F090F"/>
    <w:rsid w:val="004F16A7"/>
    <w:rsid w:val="004F3091"/>
    <w:rsid w:val="004F5475"/>
    <w:rsid w:val="004F626C"/>
    <w:rsid w:val="004F6DF0"/>
    <w:rsid w:val="004F6EF3"/>
    <w:rsid w:val="005012F6"/>
    <w:rsid w:val="005014C7"/>
    <w:rsid w:val="005100AD"/>
    <w:rsid w:val="00510112"/>
    <w:rsid w:val="00510877"/>
    <w:rsid w:val="00512583"/>
    <w:rsid w:val="00520328"/>
    <w:rsid w:val="00520490"/>
    <w:rsid w:val="005226F6"/>
    <w:rsid w:val="005257DF"/>
    <w:rsid w:val="00526642"/>
    <w:rsid w:val="005364ED"/>
    <w:rsid w:val="00537BEC"/>
    <w:rsid w:val="00540A8E"/>
    <w:rsid w:val="005465B9"/>
    <w:rsid w:val="005508C6"/>
    <w:rsid w:val="005517E9"/>
    <w:rsid w:val="00551EED"/>
    <w:rsid w:val="0055580A"/>
    <w:rsid w:val="00555E1A"/>
    <w:rsid w:val="00557B65"/>
    <w:rsid w:val="00560258"/>
    <w:rsid w:val="00560CBF"/>
    <w:rsid w:val="00562BB8"/>
    <w:rsid w:val="00566DBC"/>
    <w:rsid w:val="005761F3"/>
    <w:rsid w:val="005762E4"/>
    <w:rsid w:val="00577122"/>
    <w:rsid w:val="00581AFF"/>
    <w:rsid w:val="0058261E"/>
    <w:rsid w:val="005904EE"/>
    <w:rsid w:val="00591FDD"/>
    <w:rsid w:val="00592DE4"/>
    <w:rsid w:val="005A0337"/>
    <w:rsid w:val="005A03A6"/>
    <w:rsid w:val="005A5349"/>
    <w:rsid w:val="005B217E"/>
    <w:rsid w:val="005C3A45"/>
    <w:rsid w:val="005C3E07"/>
    <w:rsid w:val="005C41E6"/>
    <w:rsid w:val="005D01DE"/>
    <w:rsid w:val="005D1B33"/>
    <w:rsid w:val="005D24D7"/>
    <w:rsid w:val="005D48EC"/>
    <w:rsid w:val="005D55D7"/>
    <w:rsid w:val="005E1DB3"/>
    <w:rsid w:val="005E1E77"/>
    <w:rsid w:val="005E2810"/>
    <w:rsid w:val="005E3868"/>
    <w:rsid w:val="005E3CA7"/>
    <w:rsid w:val="005E4E57"/>
    <w:rsid w:val="005E5014"/>
    <w:rsid w:val="005F09FD"/>
    <w:rsid w:val="005F177A"/>
    <w:rsid w:val="005F3B96"/>
    <w:rsid w:val="005F55C0"/>
    <w:rsid w:val="00603185"/>
    <w:rsid w:val="00606761"/>
    <w:rsid w:val="006076F3"/>
    <w:rsid w:val="00607D6C"/>
    <w:rsid w:val="00607FE5"/>
    <w:rsid w:val="00610A15"/>
    <w:rsid w:val="00615213"/>
    <w:rsid w:val="00615E61"/>
    <w:rsid w:val="00617138"/>
    <w:rsid w:val="006240C9"/>
    <w:rsid w:val="00624DEF"/>
    <w:rsid w:val="00630A3F"/>
    <w:rsid w:val="00632F25"/>
    <w:rsid w:val="00633610"/>
    <w:rsid w:val="00633B55"/>
    <w:rsid w:val="0063555A"/>
    <w:rsid w:val="0064050C"/>
    <w:rsid w:val="006405BA"/>
    <w:rsid w:val="006412B6"/>
    <w:rsid w:val="006413D2"/>
    <w:rsid w:val="00643463"/>
    <w:rsid w:val="006525F6"/>
    <w:rsid w:val="006526FD"/>
    <w:rsid w:val="00654559"/>
    <w:rsid w:val="00656462"/>
    <w:rsid w:val="00656AF7"/>
    <w:rsid w:val="006571BD"/>
    <w:rsid w:val="00663C3B"/>
    <w:rsid w:val="006643D7"/>
    <w:rsid w:val="0066608A"/>
    <w:rsid w:val="00670136"/>
    <w:rsid w:val="00672C1B"/>
    <w:rsid w:val="006756EC"/>
    <w:rsid w:val="00691439"/>
    <w:rsid w:val="00691A2D"/>
    <w:rsid w:val="00696883"/>
    <w:rsid w:val="00696D33"/>
    <w:rsid w:val="00696D5C"/>
    <w:rsid w:val="00697E1B"/>
    <w:rsid w:val="006A267F"/>
    <w:rsid w:val="006A5163"/>
    <w:rsid w:val="006A7AA6"/>
    <w:rsid w:val="006B217F"/>
    <w:rsid w:val="006B3E1B"/>
    <w:rsid w:val="006B5AA5"/>
    <w:rsid w:val="006B6862"/>
    <w:rsid w:val="006B6CAA"/>
    <w:rsid w:val="006C7640"/>
    <w:rsid w:val="006D2ADC"/>
    <w:rsid w:val="006D315B"/>
    <w:rsid w:val="006D4663"/>
    <w:rsid w:val="006D507F"/>
    <w:rsid w:val="006D7AF5"/>
    <w:rsid w:val="006E3B9E"/>
    <w:rsid w:val="006E7AD0"/>
    <w:rsid w:val="006F0A0E"/>
    <w:rsid w:val="006F1998"/>
    <w:rsid w:val="006F3BA2"/>
    <w:rsid w:val="006F5898"/>
    <w:rsid w:val="006F606C"/>
    <w:rsid w:val="006F714F"/>
    <w:rsid w:val="00700D9E"/>
    <w:rsid w:val="007035A9"/>
    <w:rsid w:val="00703E70"/>
    <w:rsid w:val="00713697"/>
    <w:rsid w:val="00726721"/>
    <w:rsid w:val="007268EF"/>
    <w:rsid w:val="00727229"/>
    <w:rsid w:val="00727361"/>
    <w:rsid w:val="00736D79"/>
    <w:rsid w:val="0073727D"/>
    <w:rsid w:val="00741408"/>
    <w:rsid w:val="00746A37"/>
    <w:rsid w:val="00746B03"/>
    <w:rsid w:val="00750448"/>
    <w:rsid w:val="00750D7F"/>
    <w:rsid w:val="00752F24"/>
    <w:rsid w:val="0075389B"/>
    <w:rsid w:val="007605EC"/>
    <w:rsid w:val="00762ECD"/>
    <w:rsid w:val="00763B62"/>
    <w:rsid w:val="0076590F"/>
    <w:rsid w:val="00770FA7"/>
    <w:rsid w:val="00772E85"/>
    <w:rsid w:val="007731B9"/>
    <w:rsid w:val="00773C5F"/>
    <w:rsid w:val="00773FE3"/>
    <w:rsid w:val="00775266"/>
    <w:rsid w:val="007755D4"/>
    <w:rsid w:val="00775A1C"/>
    <w:rsid w:val="00785F69"/>
    <w:rsid w:val="0078771F"/>
    <w:rsid w:val="007935CC"/>
    <w:rsid w:val="00794B93"/>
    <w:rsid w:val="00796BB4"/>
    <w:rsid w:val="007A1905"/>
    <w:rsid w:val="007A3B5D"/>
    <w:rsid w:val="007A5EF6"/>
    <w:rsid w:val="007A68C6"/>
    <w:rsid w:val="007B0DCE"/>
    <w:rsid w:val="007B1248"/>
    <w:rsid w:val="007B62F4"/>
    <w:rsid w:val="007B6E91"/>
    <w:rsid w:val="007C1039"/>
    <w:rsid w:val="007C52A2"/>
    <w:rsid w:val="007C595E"/>
    <w:rsid w:val="007C65A5"/>
    <w:rsid w:val="007C6724"/>
    <w:rsid w:val="007D18C8"/>
    <w:rsid w:val="007D3B35"/>
    <w:rsid w:val="007D57F4"/>
    <w:rsid w:val="007E0FC1"/>
    <w:rsid w:val="007E2562"/>
    <w:rsid w:val="007E5343"/>
    <w:rsid w:val="007E659C"/>
    <w:rsid w:val="007F2AF6"/>
    <w:rsid w:val="008013DE"/>
    <w:rsid w:val="00802FE3"/>
    <w:rsid w:val="008038E5"/>
    <w:rsid w:val="00805B38"/>
    <w:rsid w:val="00806298"/>
    <w:rsid w:val="00810729"/>
    <w:rsid w:val="00812F65"/>
    <w:rsid w:val="008140BA"/>
    <w:rsid w:val="00814476"/>
    <w:rsid w:val="00814C13"/>
    <w:rsid w:val="00815D95"/>
    <w:rsid w:val="0081680F"/>
    <w:rsid w:val="0082335E"/>
    <w:rsid w:val="0082456F"/>
    <w:rsid w:val="00824924"/>
    <w:rsid w:val="00825E58"/>
    <w:rsid w:val="00826050"/>
    <w:rsid w:val="00826BFB"/>
    <w:rsid w:val="0083722B"/>
    <w:rsid w:val="008473BD"/>
    <w:rsid w:val="00847CDF"/>
    <w:rsid w:val="00851A0C"/>
    <w:rsid w:val="008537B0"/>
    <w:rsid w:val="008544B9"/>
    <w:rsid w:val="00856138"/>
    <w:rsid w:val="00856A89"/>
    <w:rsid w:val="00861BB5"/>
    <w:rsid w:val="00862415"/>
    <w:rsid w:val="00863B45"/>
    <w:rsid w:val="0086537F"/>
    <w:rsid w:val="00865D8A"/>
    <w:rsid w:val="0087082C"/>
    <w:rsid w:val="008714AB"/>
    <w:rsid w:val="008751B6"/>
    <w:rsid w:val="008811F5"/>
    <w:rsid w:val="00883693"/>
    <w:rsid w:val="00885AE8"/>
    <w:rsid w:val="00885BFE"/>
    <w:rsid w:val="008869E5"/>
    <w:rsid w:val="0089144E"/>
    <w:rsid w:val="00894F96"/>
    <w:rsid w:val="00897F73"/>
    <w:rsid w:val="008A0B18"/>
    <w:rsid w:val="008A47B7"/>
    <w:rsid w:val="008A60BC"/>
    <w:rsid w:val="008A6492"/>
    <w:rsid w:val="008A6E06"/>
    <w:rsid w:val="008B12FF"/>
    <w:rsid w:val="008B204E"/>
    <w:rsid w:val="008B6F2E"/>
    <w:rsid w:val="008C0225"/>
    <w:rsid w:val="008C0E72"/>
    <w:rsid w:val="008C17AD"/>
    <w:rsid w:val="008C3100"/>
    <w:rsid w:val="008C57AB"/>
    <w:rsid w:val="008C62DA"/>
    <w:rsid w:val="008C7C9C"/>
    <w:rsid w:val="008D3622"/>
    <w:rsid w:val="008D4669"/>
    <w:rsid w:val="008D46DD"/>
    <w:rsid w:val="008D6366"/>
    <w:rsid w:val="008D779F"/>
    <w:rsid w:val="008E1209"/>
    <w:rsid w:val="008E764B"/>
    <w:rsid w:val="008F3DFB"/>
    <w:rsid w:val="00901275"/>
    <w:rsid w:val="0090165C"/>
    <w:rsid w:val="00904D09"/>
    <w:rsid w:val="00905397"/>
    <w:rsid w:val="00907BCB"/>
    <w:rsid w:val="00911F6B"/>
    <w:rsid w:val="00912027"/>
    <w:rsid w:val="00913C0A"/>
    <w:rsid w:val="00914773"/>
    <w:rsid w:val="00914CDB"/>
    <w:rsid w:val="00916111"/>
    <w:rsid w:val="0092350A"/>
    <w:rsid w:val="00924342"/>
    <w:rsid w:val="00930C16"/>
    <w:rsid w:val="00932479"/>
    <w:rsid w:val="00932658"/>
    <w:rsid w:val="00932B75"/>
    <w:rsid w:val="00934F4F"/>
    <w:rsid w:val="00937DF2"/>
    <w:rsid w:val="00940041"/>
    <w:rsid w:val="009407C8"/>
    <w:rsid w:val="00945900"/>
    <w:rsid w:val="009567E8"/>
    <w:rsid w:val="00960A84"/>
    <w:rsid w:val="00961135"/>
    <w:rsid w:val="009614EA"/>
    <w:rsid w:val="00961811"/>
    <w:rsid w:val="00961B23"/>
    <w:rsid w:val="0096375E"/>
    <w:rsid w:val="00965369"/>
    <w:rsid w:val="00965943"/>
    <w:rsid w:val="00966A64"/>
    <w:rsid w:val="00966AFF"/>
    <w:rsid w:val="00966B97"/>
    <w:rsid w:val="00970267"/>
    <w:rsid w:val="0097399B"/>
    <w:rsid w:val="00973CA8"/>
    <w:rsid w:val="00973D64"/>
    <w:rsid w:val="009747E2"/>
    <w:rsid w:val="009764BF"/>
    <w:rsid w:val="0097719D"/>
    <w:rsid w:val="009779A8"/>
    <w:rsid w:val="0098732A"/>
    <w:rsid w:val="0098736E"/>
    <w:rsid w:val="0099288A"/>
    <w:rsid w:val="00993901"/>
    <w:rsid w:val="00994779"/>
    <w:rsid w:val="009A1E3A"/>
    <w:rsid w:val="009A2A73"/>
    <w:rsid w:val="009B00C0"/>
    <w:rsid w:val="009B2716"/>
    <w:rsid w:val="009B395A"/>
    <w:rsid w:val="009B71B4"/>
    <w:rsid w:val="009C1866"/>
    <w:rsid w:val="009C21B3"/>
    <w:rsid w:val="009C2DFC"/>
    <w:rsid w:val="009C390A"/>
    <w:rsid w:val="009C42B2"/>
    <w:rsid w:val="009C4539"/>
    <w:rsid w:val="009C5606"/>
    <w:rsid w:val="009D0628"/>
    <w:rsid w:val="009D398E"/>
    <w:rsid w:val="009D4BB2"/>
    <w:rsid w:val="009D5375"/>
    <w:rsid w:val="009D6207"/>
    <w:rsid w:val="009E04D1"/>
    <w:rsid w:val="009E23D2"/>
    <w:rsid w:val="009E6B11"/>
    <w:rsid w:val="009E767D"/>
    <w:rsid w:val="009F12E6"/>
    <w:rsid w:val="009F1564"/>
    <w:rsid w:val="009F302A"/>
    <w:rsid w:val="009F62A5"/>
    <w:rsid w:val="00A020E9"/>
    <w:rsid w:val="00A039FD"/>
    <w:rsid w:val="00A05C49"/>
    <w:rsid w:val="00A1250E"/>
    <w:rsid w:val="00A1696B"/>
    <w:rsid w:val="00A16DC9"/>
    <w:rsid w:val="00A17B19"/>
    <w:rsid w:val="00A17E2E"/>
    <w:rsid w:val="00A2131A"/>
    <w:rsid w:val="00A21EFE"/>
    <w:rsid w:val="00A24869"/>
    <w:rsid w:val="00A25623"/>
    <w:rsid w:val="00A30ACD"/>
    <w:rsid w:val="00A34B55"/>
    <w:rsid w:val="00A3621F"/>
    <w:rsid w:val="00A446CF"/>
    <w:rsid w:val="00A46B9B"/>
    <w:rsid w:val="00A4750C"/>
    <w:rsid w:val="00A5014C"/>
    <w:rsid w:val="00A5047E"/>
    <w:rsid w:val="00A50A14"/>
    <w:rsid w:val="00A51DC3"/>
    <w:rsid w:val="00A54AA3"/>
    <w:rsid w:val="00A56643"/>
    <w:rsid w:val="00A61B82"/>
    <w:rsid w:val="00A6563F"/>
    <w:rsid w:val="00A701B9"/>
    <w:rsid w:val="00A768C6"/>
    <w:rsid w:val="00A77C3D"/>
    <w:rsid w:val="00A806D4"/>
    <w:rsid w:val="00A80770"/>
    <w:rsid w:val="00A8124F"/>
    <w:rsid w:val="00A81EE6"/>
    <w:rsid w:val="00A844E6"/>
    <w:rsid w:val="00A85664"/>
    <w:rsid w:val="00A85C00"/>
    <w:rsid w:val="00A90A0E"/>
    <w:rsid w:val="00A927B8"/>
    <w:rsid w:val="00A9392C"/>
    <w:rsid w:val="00A940EB"/>
    <w:rsid w:val="00AA3211"/>
    <w:rsid w:val="00AA6DF1"/>
    <w:rsid w:val="00AB097E"/>
    <w:rsid w:val="00AB24A1"/>
    <w:rsid w:val="00AB588C"/>
    <w:rsid w:val="00AB6B8C"/>
    <w:rsid w:val="00AB71A3"/>
    <w:rsid w:val="00AB7855"/>
    <w:rsid w:val="00AC56DA"/>
    <w:rsid w:val="00AC5979"/>
    <w:rsid w:val="00AD1B7C"/>
    <w:rsid w:val="00AD2F23"/>
    <w:rsid w:val="00AD4550"/>
    <w:rsid w:val="00AE41A4"/>
    <w:rsid w:val="00AE4AE3"/>
    <w:rsid w:val="00AE6755"/>
    <w:rsid w:val="00AE7886"/>
    <w:rsid w:val="00AE7E92"/>
    <w:rsid w:val="00AF0F7F"/>
    <w:rsid w:val="00AF39A0"/>
    <w:rsid w:val="00AF5C1F"/>
    <w:rsid w:val="00AF5F76"/>
    <w:rsid w:val="00AF6852"/>
    <w:rsid w:val="00AF79C2"/>
    <w:rsid w:val="00B00859"/>
    <w:rsid w:val="00B00FBA"/>
    <w:rsid w:val="00B024AB"/>
    <w:rsid w:val="00B06719"/>
    <w:rsid w:val="00B13982"/>
    <w:rsid w:val="00B13F4F"/>
    <w:rsid w:val="00B1414B"/>
    <w:rsid w:val="00B14A7A"/>
    <w:rsid w:val="00B16860"/>
    <w:rsid w:val="00B1706F"/>
    <w:rsid w:val="00B21D7F"/>
    <w:rsid w:val="00B23996"/>
    <w:rsid w:val="00B26710"/>
    <w:rsid w:val="00B26C05"/>
    <w:rsid w:val="00B31702"/>
    <w:rsid w:val="00B3198E"/>
    <w:rsid w:val="00B31C2C"/>
    <w:rsid w:val="00B35A77"/>
    <w:rsid w:val="00B411AC"/>
    <w:rsid w:val="00B41A67"/>
    <w:rsid w:val="00B46D3B"/>
    <w:rsid w:val="00B52E1B"/>
    <w:rsid w:val="00B54340"/>
    <w:rsid w:val="00B54504"/>
    <w:rsid w:val="00B55DB7"/>
    <w:rsid w:val="00B56450"/>
    <w:rsid w:val="00B572BB"/>
    <w:rsid w:val="00B635AA"/>
    <w:rsid w:val="00B678D5"/>
    <w:rsid w:val="00B719CB"/>
    <w:rsid w:val="00B73B99"/>
    <w:rsid w:val="00B752B3"/>
    <w:rsid w:val="00B7547A"/>
    <w:rsid w:val="00B80DAF"/>
    <w:rsid w:val="00B824FC"/>
    <w:rsid w:val="00B82B93"/>
    <w:rsid w:val="00B83FEA"/>
    <w:rsid w:val="00B85FCF"/>
    <w:rsid w:val="00B9328D"/>
    <w:rsid w:val="00B93449"/>
    <w:rsid w:val="00BA1558"/>
    <w:rsid w:val="00BA1EB7"/>
    <w:rsid w:val="00BA20FB"/>
    <w:rsid w:val="00BA4D05"/>
    <w:rsid w:val="00BA648C"/>
    <w:rsid w:val="00BA74CC"/>
    <w:rsid w:val="00BB233A"/>
    <w:rsid w:val="00BB2A67"/>
    <w:rsid w:val="00BB3A63"/>
    <w:rsid w:val="00BB59FC"/>
    <w:rsid w:val="00BC0FA3"/>
    <w:rsid w:val="00BC2C54"/>
    <w:rsid w:val="00BC6BC3"/>
    <w:rsid w:val="00BC7196"/>
    <w:rsid w:val="00BD1764"/>
    <w:rsid w:val="00BD35A9"/>
    <w:rsid w:val="00BD3FD6"/>
    <w:rsid w:val="00BD53F6"/>
    <w:rsid w:val="00BE0234"/>
    <w:rsid w:val="00BE2B3F"/>
    <w:rsid w:val="00BE5CD0"/>
    <w:rsid w:val="00BE62E8"/>
    <w:rsid w:val="00BF0871"/>
    <w:rsid w:val="00BF18BE"/>
    <w:rsid w:val="00BF5756"/>
    <w:rsid w:val="00BF5A34"/>
    <w:rsid w:val="00BF5AEE"/>
    <w:rsid w:val="00BF7CE3"/>
    <w:rsid w:val="00C00CEA"/>
    <w:rsid w:val="00C03D26"/>
    <w:rsid w:val="00C05396"/>
    <w:rsid w:val="00C06102"/>
    <w:rsid w:val="00C072A9"/>
    <w:rsid w:val="00C07C95"/>
    <w:rsid w:val="00C10DAB"/>
    <w:rsid w:val="00C121ED"/>
    <w:rsid w:val="00C1445D"/>
    <w:rsid w:val="00C157BE"/>
    <w:rsid w:val="00C2036E"/>
    <w:rsid w:val="00C22DA0"/>
    <w:rsid w:val="00C232FD"/>
    <w:rsid w:val="00C246BD"/>
    <w:rsid w:val="00C262AC"/>
    <w:rsid w:val="00C26C78"/>
    <w:rsid w:val="00C26DA5"/>
    <w:rsid w:val="00C319BE"/>
    <w:rsid w:val="00C32F40"/>
    <w:rsid w:val="00C3587C"/>
    <w:rsid w:val="00C5001E"/>
    <w:rsid w:val="00C5366C"/>
    <w:rsid w:val="00C5653D"/>
    <w:rsid w:val="00C61422"/>
    <w:rsid w:val="00C61AD5"/>
    <w:rsid w:val="00C62AB3"/>
    <w:rsid w:val="00C62F64"/>
    <w:rsid w:val="00C66891"/>
    <w:rsid w:val="00C66EA9"/>
    <w:rsid w:val="00C67DFE"/>
    <w:rsid w:val="00C712B3"/>
    <w:rsid w:val="00C748CE"/>
    <w:rsid w:val="00C74B14"/>
    <w:rsid w:val="00C754C7"/>
    <w:rsid w:val="00C75B21"/>
    <w:rsid w:val="00C77DF8"/>
    <w:rsid w:val="00C80234"/>
    <w:rsid w:val="00C84B5B"/>
    <w:rsid w:val="00C8576D"/>
    <w:rsid w:val="00C85F8A"/>
    <w:rsid w:val="00C9110E"/>
    <w:rsid w:val="00C921A8"/>
    <w:rsid w:val="00C93412"/>
    <w:rsid w:val="00C94D4A"/>
    <w:rsid w:val="00C95B58"/>
    <w:rsid w:val="00C96C46"/>
    <w:rsid w:val="00C97BB7"/>
    <w:rsid w:val="00CA05EE"/>
    <w:rsid w:val="00CA2F88"/>
    <w:rsid w:val="00CA343C"/>
    <w:rsid w:val="00CA40A8"/>
    <w:rsid w:val="00CA624A"/>
    <w:rsid w:val="00CB0DF7"/>
    <w:rsid w:val="00CB42E3"/>
    <w:rsid w:val="00CB5ECD"/>
    <w:rsid w:val="00CB635F"/>
    <w:rsid w:val="00CB6656"/>
    <w:rsid w:val="00CC061B"/>
    <w:rsid w:val="00CC1529"/>
    <w:rsid w:val="00CC2A1D"/>
    <w:rsid w:val="00CC3F06"/>
    <w:rsid w:val="00CC42EF"/>
    <w:rsid w:val="00CC4BDD"/>
    <w:rsid w:val="00CC5ADC"/>
    <w:rsid w:val="00CD1F1C"/>
    <w:rsid w:val="00CD2095"/>
    <w:rsid w:val="00CD21B2"/>
    <w:rsid w:val="00CD54D9"/>
    <w:rsid w:val="00CD554F"/>
    <w:rsid w:val="00CD7548"/>
    <w:rsid w:val="00CE3E03"/>
    <w:rsid w:val="00CE4989"/>
    <w:rsid w:val="00CE6EF7"/>
    <w:rsid w:val="00CE6F2B"/>
    <w:rsid w:val="00CE77C9"/>
    <w:rsid w:val="00CF1B3B"/>
    <w:rsid w:val="00CF3929"/>
    <w:rsid w:val="00CF7569"/>
    <w:rsid w:val="00CF7828"/>
    <w:rsid w:val="00D014BD"/>
    <w:rsid w:val="00D01502"/>
    <w:rsid w:val="00D07CD3"/>
    <w:rsid w:val="00D10C57"/>
    <w:rsid w:val="00D118E3"/>
    <w:rsid w:val="00D124D4"/>
    <w:rsid w:val="00D143ED"/>
    <w:rsid w:val="00D149C0"/>
    <w:rsid w:val="00D14A60"/>
    <w:rsid w:val="00D16369"/>
    <w:rsid w:val="00D203CB"/>
    <w:rsid w:val="00D22EBC"/>
    <w:rsid w:val="00D243A2"/>
    <w:rsid w:val="00D26C39"/>
    <w:rsid w:val="00D31507"/>
    <w:rsid w:val="00D3374E"/>
    <w:rsid w:val="00D3510D"/>
    <w:rsid w:val="00D35411"/>
    <w:rsid w:val="00D36EB1"/>
    <w:rsid w:val="00D40A28"/>
    <w:rsid w:val="00D416CA"/>
    <w:rsid w:val="00D41CE8"/>
    <w:rsid w:val="00D4354F"/>
    <w:rsid w:val="00D442EF"/>
    <w:rsid w:val="00D445EF"/>
    <w:rsid w:val="00D45E8B"/>
    <w:rsid w:val="00D47323"/>
    <w:rsid w:val="00D502AB"/>
    <w:rsid w:val="00D56C0C"/>
    <w:rsid w:val="00D57287"/>
    <w:rsid w:val="00D70422"/>
    <w:rsid w:val="00D840E3"/>
    <w:rsid w:val="00D8440F"/>
    <w:rsid w:val="00D84BA1"/>
    <w:rsid w:val="00D876B9"/>
    <w:rsid w:val="00D8799E"/>
    <w:rsid w:val="00D90CA2"/>
    <w:rsid w:val="00D92A74"/>
    <w:rsid w:val="00D93ED6"/>
    <w:rsid w:val="00D965FC"/>
    <w:rsid w:val="00DA1C9A"/>
    <w:rsid w:val="00DA2DCD"/>
    <w:rsid w:val="00DA4ECC"/>
    <w:rsid w:val="00DB0205"/>
    <w:rsid w:val="00DB440F"/>
    <w:rsid w:val="00DB62DB"/>
    <w:rsid w:val="00DC3661"/>
    <w:rsid w:val="00DC4070"/>
    <w:rsid w:val="00DC4FD2"/>
    <w:rsid w:val="00DD0260"/>
    <w:rsid w:val="00DD17B9"/>
    <w:rsid w:val="00DD3CE4"/>
    <w:rsid w:val="00DD5382"/>
    <w:rsid w:val="00DD64DF"/>
    <w:rsid w:val="00DD7081"/>
    <w:rsid w:val="00DD7E8B"/>
    <w:rsid w:val="00DE02A5"/>
    <w:rsid w:val="00DE05D3"/>
    <w:rsid w:val="00DE0F5B"/>
    <w:rsid w:val="00DE1C7F"/>
    <w:rsid w:val="00DE3150"/>
    <w:rsid w:val="00DE3158"/>
    <w:rsid w:val="00DE3E3F"/>
    <w:rsid w:val="00DE7747"/>
    <w:rsid w:val="00DF01BE"/>
    <w:rsid w:val="00DF0B6A"/>
    <w:rsid w:val="00DF3B67"/>
    <w:rsid w:val="00DF4904"/>
    <w:rsid w:val="00E0085A"/>
    <w:rsid w:val="00E008E4"/>
    <w:rsid w:val="00E02CF5"/>
    <w:rsid w:val="00E03EBE"/>
    <w:rsid w:val="00E03FBD"/>
    <w:rsid w:val="00E051C8"/>
    <w:rsid w:val="00E07E1E"/>
    <w:rsid w:val="00E1199D"/>
    <w:rsid w:val="00E11A04"/>
    <w:rsid w:val="00E14569"/>
    <w:rsid w:val="00E15D3A"/>
    <w:rsid w:val="00E15F8B"/>
    <w:rsid w:val="00E20E89"/>
    <w:rsid w:val="00E22784"/>
    <w:rsid w:val="00E236D5"/>
    <w:rsid w:val="00E23D7F"/>
    <w:rsid w:val="00E2696C"/>
    <w:rsid w:val="00E31ECE"/>
    <w:rsid w:val="00E35C8B"/>
    <w:rsid w:val="00E361C1"/>
    <w:rsid w:val="00E402E2"/>
    <w:rsid w:val="00E4587F"/>
    <w:rsid w:val="00E45886"/>
    <w:rsid w:val="00E45D91"/>
    <w:rsid w:val="00E45FCB"/>
    <w:rsid w:val="00E47985"/>
    <w:rsid w:val="00E5015C"/>
    <w:rsid w:val="00E54D54"/>
    <w:rsid w:val="00E606BF"/>
    <w:rsid w:val="00E61C6B"/>
    <w:rsid w:val="00E62B34"/>
    <w:rsid w:val="00E63BB8"/>
    <w:rsid w:val="00E63CD4"/>
    <w:rsid w:val="00E65BE8"/>
    <w:rsid w:val="00E66095"/>
    <w:rsid w:val="00E670D4"/>
    <w:rsid w:val="00E755F9"/>
    <w:rsid w:val="00E76595"/>
    <w:rsid w:val="00E77748"/>
    <w:rsid w:val="00E8459A"/>
    <w:rsid w:val="00E8736C"/>
    <w:rsid w:val="00E91A47"/>
    <w:rsid w:val="00E92DEB"/>
    <w:rsid w:val="00E938E9"/>
    <w:rsid w:val="00E95554"/>
    <w:rsid w:val="00E95C89"/>
    <w:rsid w:val="00E9699A"/>
    <w:rsid w:val="00E97091"/>
    <w:rsid w:val="00EA3A4C"/>
    <w:rsid w:val="00EA42DF"/>
    <w:rsid w:val="00EA53BD"/>
    <w:rsid w:val="00EA6E34"/>
    <w:rsid w:val="00EA7DFD"/>
    <w:rsid w:val="00EB0621"/>
    <w:rsid w:val="00EB09EF"/>
    <w:rsid w:val="00EB2128"/>
    <w:rsid w:val="00EB613F"/>
    <w:rsid w:val="00EB7778"/>
    <w:rsid w:val="00EC25A0"/>
    <w:rsid w:val="00EC2824"/>
    <w:rsid w:val="00EC47A0"/>
    <w:rsid w:val="00EC687C"/>
    <w:rsid w:val="00ED09D3"/>
    <w:rsid w:val="00ED1FF5"/>
    <w:rsid w:val="00ED6FE6"/>
    <w:rsid w:val="00EE5983"/>
    <w:rsid w:val="00EE5A2D"/>
    <w:rsid w:val="00EE68E4"/>
    <w:rsid w:val="00EF07F7"/>
    <w:rsid w:val="00EF1DCD"/>
    <w:rsid w:val="00EF511C"/>
    <w:rsid w:val="00EF5C51"/>
    <w:rsid w:val="00EF6E6F"/>
    <w:rsid w:val="00F02EC4"/>
    <w:rsid w:val="00F07D49"/>
    <w:rsid w:val="00F10013"/>
    <w:rsid w:val="00F108D3"/>
    <w:rsid w:val="00F11F03"/>
    <w:rsid w:val="00F1281A"/>
    <w:rsid w:val="00F13595"/>
    <w:rsid w:val="00F13859"/>
    <w:rsid w:val="00F1733A"/>
    <w:rsid w:val="00F202E8"/>
    <w:rsid w:val="00F222A3"/>
    <w:rsid w:val="00F22872"/>
    <w:rsid w:val="00F237DA"/>
    <w:rsid w:val="00F25D07"/>
    <w:rsid w:val="00F25FF7"/>
    <w:rsid w:val="00F27A45"/>
    <w:rsid w:val="00F301F0"/>
    <w:rsid w:val="00F3037A"/>
    <w:rsid w:val="00F308E0"/>
    <w:rsid w:val="00F3133C"/>
    <w:rsid w:val="00F31565"/>
    <w:rsid w:val="00F332AB"/>
    <w:rsid w:val="00F3403F"/>
    <w:rsid w:val="00F36407"/>
    <w:rsid w:val="00F36778"/>
    <w:rsid w:val="00F42630"/>
    <w:rsid w:val="00F43011"/>
    <w:rsid w:val="00F50ADB"/>
    <w:rsid w:val="00F50B3A"/>
    <w:rsid w:val="00F51C9B"/>
    <w:rsid w:val="00F60682"/>
    <w:rsid w:val="00F6281B"/>
    <w:rsid w:val="00F6470F"/>
    <w:rsid w:val="00F6532D"/>
    <w:rsid w:val="00F65649"/>
    <w:rsid w:val="00F673CB"/>
    <w:rsid w:val="00F70FC4"/>
    <w:rsid w:val="00F72B75"/>
    <w:rsid w:val="00F72CBD"/>
    <w:rsid w:val="00F73F9E"/>
    <w:rsid w:val="00F76492"/>
    <w:rsid w:val="00F768C6"/>
    <w:rsid w:val="00F811DC"/>
    <w:rsid w:val="00F826D5"/>
    <w:rsid w:val="00F8304A"/>
    <w:rsid w:val="00F83126"/>
    <w:rsid w:val="00F84CCB"/>
    <w:rsid w:val="00F86F63"/>
    <w:rsid w:val="00F86F97"/>
    <w:rsid w:val="00F9229C"/>
    <w:rsid w:val="00F9437A"/>
    <w:rsid w:val="00F95165"/>
    <w:rsid w:val="00F95179"/>
    <w:rsid w:val="00F96457"/>
    <w:rsid w:val="00F9798A"/>
    <w:rsid w:val="00FA00B5"/>
    <w:rsid w:val="00FA2F3F"/>
    <w:rsid w:val="00FA5097"/>
    <w:rsid w:val="00FA717E"/>
    <w:rsid w:val="00FA7512"/>
    <w:rsid w:val="00FB07B3"/>
    <w:rsid w:val="00FB120D"/>
    <w:rsid w:val="00FB1B58"/>
    <w:rsid w:val="00FB3AC8"/>
    <w:rsid w:val="00FB78F3"/>
    <w:rsid w:val="00FD2102"/>
    <w:rsid w:val="00FD463D"/>
    <w:rsid w:val="00FE0B64"/>
    <w:rsid w:val="00FE408D"/>
    <w:rsid w:val="00FE6047"/>
    <w:rsid w:val="00FE7BA8"/>
    <w:rsid w:val="00FF163B"/>
    <w:rsid w:val="00FF41DB"/>
    <w:rsid w:val="00FF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459C"/>
  <w15:docId w15:val="{DDA887F0-7171-465D-BE09-C4A24DAB7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7AA"/>
    <w:pPr>
      <w:spacing w:after="0"/>
    </w:pPr>
    <w:rPr>
      <w:rFonts w:ascii="Arial" w:hAnsi="Arial" w:cs="Arial"/>
      <w:sz w:val="20"/>
      <w:szCs w:val="20"/>
    </w:rPr>
  </w:style>
  <w:style w:type="paragraph" w:styleId="Heading1">
    <w:name w:val="heading 1"/>
    <w:basedOn w:val="Normal"/>
    <w:next w:val="Normal"/>
    <w:link w:val="Heading1Char"/>
    <w:uiPriority w:val="9"/>
    <w:qFormat/>
    <w:rsid w:val="00020B37"/>
    <w:pPr>
      <w:keepNext/>
      <w:keepLines/>
      <w:numPr>
        <w:numId w:val="1"/>
      </w:numPr>
      <w:spacing w:before="120"/>
      <w:outlineLvl w:val="0"/>
    </w:pPr>
    <w:rPr>
      <w:rFonts w:eastAsiaTheme="majorEastAsia"/>
      <w:b/>
      <w:bCs/>
      <w:color w:val="31849B" w:themeColor="accent5" w:themeShade="BF"/>
    </w:rPr>
  </w:style>
  <w:style w:type="paragraph" w:styleId="Heading2">
    <w:name w:val="heading 2"/>
    <w:basedOn w:val="Normal"/>
    <w:next w:val="Normal"/>
    <w:link w:val="Heading2Char"/>
    <w:uiPriority w:val="9"/>
    <w:unhideWhenUsed/>
    <w:qFormat/>
    <w:rsid w:val="00727229"/>
    <w:pPr>
      <w:keepNext/>
      <w:keepLines/>
      <w:numPr>
        <w:ilvl w:val="1"/>
        <w:numId w:val="1"/>
      </w:numPr>
      <w:spacing w:before="200"/>
      <w:outlineLvl w:val="1"/>
    </w:pPr>
    <w:rPr>
      <w:rFonts w:eastAsiaTheme="majorEastAsia"/>
      <w:bCs/>
      <w:color w:val="31849B" w:themeColor="accent5" w:themeShade="BF"/>
    </w:rPr>
  </w:style>
  <w:style w:type="paragraph" w:styleId="Heading3">
    <w:name w:val="heading 3"/>
    <w:basedOn w:val="Normal"/>
    <w:next w:val="Normal"/>
    <w:link w:val="Heading3Char"/>
    <w:unhideWhenUsed/>
    <w:qFormat/>
    <w:rsid w:val="00727229"/>
    <w:pPr>
      <w:keepNext/>
      <w:keepLines/>
      <w:numPr>
        <w:ilvl w:val="2"/>
        <w:numId w:val="1"/>
      </w:numPr>
      <w:spacing w:before="200"/>
      <w:outlineLvl w:val="2"/>
    </w:pPr>
    <w:rPr>
      <w:rFonts w:eastAsiaTheme="majorEastAsia"/>
      <w:bCs/>
      <w:color w:val="E36C0A" w:themeColor="accent6" w:themeShade="BF"/>
    </w:rPr>
  </w:style>
  <w:style w:type="paragraph" w:styleId="Heading4">
    <w:name w:val="heading 4"/>
    <w:basedOn w:val="Normal"/>
    <w:next w:val="Normal"/>
    <w:link w:val="Heading4Char"/>
    <w:unhideWhenUsed/>
    <w:qFormat/>
    <w:rsid w:val="007D57F4"/>
    <w:pPr>
      <w:keepNext/>
      <w:keepLines/>
      <w:numPr>
        <w:ilvl w:val="3"/>
        <w:numId w:val="1"/>
      </w:numPr>
      <w:spacing w:before="60"/>
      <w:outlineLvl w:val="3"/>
    </w:pPr>
    <w:rPr>
      <w:rFonts w:asciiTheme="majorHAnsi" w:eastAsiaTheme="majorEastAsia" w:hAnsiTheme="majorHAnsi" w:cstheme="majorBidi"/>
      <w:b/>
      <w:bCs/>
      <w:i/>
      <w:iCs/>
      <w:color w:val="E36C0A" w:themeColor="accent6" w:themeShade="BF"/>
    </w:rPr>
  </w:style>
  <w:style w:type="paragraph" w:styleId="Heading5">
    <w:name w:val="heading 5"/>
    <w:basedOn w:val="Normal"/>
    <w:next w:val="Normal"/>
    <w:link w:val="Heading5Char"/>
    <w:unhideWhenUsed/>
    <w:qFormat/>
    <w:rsid w:val="00526642"/>
    <w:pPr>
      <w:keepNext/>
      <w:keepLines/>
      <w:numPr>
        <w:ilvl w:val="4"/>
        <w:numId w:val="1"/>
      </w:numPr>
      <w:spacing w:before="200"/>
      <w:outlineLvl w:val="4"/>
    </w:pPr>
    <w:rPr>
      <w:rFonts w:asciiTheme="majorHAnsi" w:eastAsiaTheme="majorEastAsia" w:hAnsiTheme="majorHAnsi" w:cstheme="majorBidi"/>
      <w:color w:val="E36C0A" w:themeColor="accent6" w:themeShade="BF"/>
    </w:rPr>
  </w:style>
  <w:style w:type="paragraph" w:styleId="Heading6">
    <w:name w:val="heading 6"/>
    <w:basedOn w:val="Normal"/>
    <w:next w:val="Normal"/>
    <w:link w:val="Heading6Char"/>
    <w:unhideWhenUsed/>
    <w:qFormat/>
    <w:rsid w:val="00526642"/>
    <w:pPr>
      <w:keepNext/>
      <w:keepLines/>
      <w:numPr>
        <w:ilvl w:val="5"/>
        <w:numId w:val="1"/>
      </w:numPr>
      <w:spacing w:before="200"/>
      <w:outlineLvl w:val="5"/>
    </w:pPr>
    <w:rPr>
      <w:rFonts w:asciiTheme="majorHAnsi" w:eastAsiaTheme="majorEastAsia" w:hAnsiTheme="majorHAnsi" w:cstheme="majorBidi"/>
      <w:i/>
      <w:iCs/>
      <w:color w:val="E36C0A" w:themeColor="accent6" w:themeShade="BF"/>
    </w:rPr>
  </w:style>
  <w:style w:type="paragraph" w:styleId="Heading7">
    <w:name w:val="heading 7"/>
    <w:basedOn w:val="Normal"/>
    <w:next w:val="Normal"/>
    <w:link w:val="Heading7Char"/>
    <w:unhideWhenUsed/>
    <w:qFormat/>
    <w:rsid w:val="003C3C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C3C8D"/>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3C3C8D"/>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B37"/>
    <w:rPr>
      <w:rFonts w:ascii="Arial" w:eastAsiaTheme="majorEastAsia" w:hAnsi="Arial" w:cs="Arial"/>
      <w:b/>
      <w:bCs/>
      <w:color w:val="31849B" w:themeColor="accent5" w:themeShade="BF"/>
      <w:sz w:val="20"/>
      <w:szCs w:val="20"/>
    </w:rPr>
  </w:style>
  <w:style w:type="character" w:customStyle="1" w:styleId="Heading2Char">
    <w:name w:val="Heading 2 Char"/>
    <w:basedOn w:val="DefaultParagraphFont"/>
    <w:link w:val="Heading2"/>
    <w:uiPriority w:val="9"/>
    <w:rsid w:val="00727229"/>
    <w:rPr>
      <w:rFonts w:ascii="Arial" w:eastAsiaTheme="majorEastAsia" w:hAnsi="Arial" w:cs="Arial"/>
      <w:bCs/>
      <w:color w:val="31849B" w:themeColor="accent5" w:themeShade="BF"/>
      <w:sz w:val="20"/>
      <w:szCs w:val="20"/>
    </w:rPr>
  </w:style>
  <w:style w:type="character" w:customStyle="1" w:styleId="Heading3Char">
    <w:name w:val="Heading 3 Char"/>
    <w:basedOn w:val="DefaultParagraphFont"/>
    <w:link w:val="Heading3"/>
    <w:rsid w:val="00727229"/>
    <w:rPr>
      <w:rFonts w:ascii="Arial" w:eastAsiaTheme="majorEastAsia" w:hAnsi="Arial" w:cs="Arial"/>
      <w:bCs/>
      <w:color w:val="E36C0A" w:themeColor="accent6" w:themeShade="BF"/>
      <w:sz w:val="20"/>
      <w:szCs w:val="20"/>
    </w:rPr>
  </w:style>
  <w:style w:type="character" w:customStyle="1" w:styleId="Heading4Char">
    <w:name w:val="Heading 4 Char"/>
    <w:basedOn w:val="DefaultParagraphFont"/>
    <w:link w:val="Heading4"/>
    <w:rsid w:val="007D57F4"/>
    <w:rPr>
      <w:rFonts w:asciiTheme="majorHAnsi" w:eastAsiaTheme="majorEastAsia" w:hAnsiTheme="majorHAnsi" w:cstheme="majorBidi"/>
      <w:b/>
      <w:bCs/>
      <w:i/>
      <w:iCs/>
      <w:color w:val="E36C0A" w:themeColor="accent6" w:themeShade="BF"/>
      <w:sz w:val="20"/>
      <w:szCs w:val="20"/>
    </w:rPr>
  </w:style>
  <w:style w:type="character" w:customStyle="1" w:styleId="Heading5Char">
    <w:name w:val="Heading 5 Char"/>
    <w:basedOn w:val="DefaultParagraphFont"/>
    <w:link w:val="Heading5"/>
    <w:uiPriority w:val="9"/>
    <w:rsid w:val="00526642"/>
    <w:rPr>
      <w:rFonts w:asciiTheme="majorHAnsi" w:eastAsiaTheme="majorEastAsia" w:hAnsiTheme="majorHAnsi" w:cstheme="majorBidi"/>
      <w:color w:val="E36C0A" w:themeColor="accent6" w:themeShade="BF"/>
      <w:sz w:val="20"/>
      <w:szCs w:val="20"/>
    </w:rPr>
  </w:style>
  <w:style w:type="character" w:customStyle="1" w:styleId="Heading6Char">
    <w:name w:val="Heading 6 Char"/>
    <w:basedOn w:val="DefaultParagraphFont"/>
    <w:link w:val="Heading6"/>
    <w:uiPriority w:val="9"/>
    <w:semiHidden/>
    <w:rsid w:val="00526642"/>
    <w:rPr>
      <w:rFonts w:asciiTheme="majorHAnsi" w:eastAsiaTheme="majorEastAsia" w:hAnsiTheme="majorHAnsi" w:cstheme="majorBidi"/>
      <w:i/>
      <w:iCs/>
      <w:color w:val="E36C0A" w:themeColor="accent6" w:themeShade="BF"/>
      <w:sz w:val="20"/>
      <w:szCs w:val="20"/>
    </w:rPr>
  </w:style>
  <w:style w:type="character" w:customStyle="1" w:styleId="Heading7Char">
    <w:name w:val="Heading 7 Char"/>
    <w:basedOn w:val="DefaultParagraphFont"/>
    <w:link w:val="Heading7"/>
    <w:uiPriority w:val="9"/>
    <w:semiHidden/>
    <w:rsid w:val="003C3C8D"/>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C3C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3C8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C3C8D"/>
    <w:pPr>
      <w:tabs>
        <w:tab w:val="center" w:pos="4680"/>
        <w:tab w:val="right" w:pos="9360"/>
      </w:tabs>
      <w:spacing w:line="240" w:lineRule="auto"/>
    </w:pPr>
  </w:style>
  <w:style w:type="character" w:customStyle="1" w:styleId="HeaderChar">
    <w:name w:val="Header Char"/>
    <w:basedOn w:val="DefaultParagraphFont"/>
    <w:link w:val="Header"/>
    <w:uiPriority w:val="99"/>
    <w:rsid w:val="003C3C8D"/>
  </w:style>
  <w:style w:type="paragraph" w:styleId="Footer">
    <w:name w:val="footer"/>
    <w:basedOn w:val="Normal"/>
    <w:link w:val="FooterChar"/>
    <w:uiPriority w:val="99"/>
    <w:unhideWhenUsed/>
    <w:rsid w:val="003C3C8D"/>
    <w:pPr>
      <w:tabs>
        <w:tab w:val="center" w:pos="4680"/>
        <w:tab w:val="right" w:pos="9360"/>
      </w:tabs>
      <w:spacing w:line="240" w:lineRule="auto"/>
    </w:pPr>
  </w:style>
  <w:style w:type="character" w:customStyle="1" w:styleId="FooterChar">
    <w:name w:val="Footer Char"/>
    <w:basedOn w:val="DefaultParagraphFont"/>
    <w:link w:val="Footer"/>
    <w:uiPriority w:val="99"/>
    <w:rsid w:val="003C3C8D"/>
  </w:style>
  <w:style w:type="paragraph" w:styleId="BalloonText">
    <w:name w:val="Balloon Text"/>
    <w:basedOn w:val="Normal"/>
    <w:link w:val="BalloonTextChar"/>
    <w:uiPriority w:val="99"/>
    <w:semiHidden/>
    <w:unhideWhenUsed/>
    <w:rsid w:val="003C3C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C8D"/>
    <w:rPr>
      <w:rFonts w:ascii="Tahoma" w:hAnsi="Tahoma" w:cs="Tahoma"/>
      <w:sz w:val="16"/>
      <w:szCs w:val="16"/>
    </w:rPr>
  </w:style>
  <w:style w:type="table" w:styleId="TableGrid">
    <w:name w:val="Table Grid"/>
    <w:basedOn w:val="TableNormal"/>
    <w:uiPriority w:val="59"/>
    <w:rsid w:val="003C3C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C3C8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3C8D"/>
    <w:rPr>
      <w:rFonts w:ascii="Tahoma" w:hAnsi="Tahoma" w:cs="Tahoma"/>
      <w:sz w:val="16"/>
      <w:szCs w:val="16"/>
    </w:rPr>
  </w:style>
  <w:style w:type="paragraph" w:styleId="ListParagraph">
    <w:name w:val="List Paragraph"/>
    <w:aliases w:val="Heading33,Head 5"/>
    <w:basedOn w:val="Normal"/>
    <w:link w:val="ListParagraphChar"/>
    <w:uiPriority w:val="34"/>
    <w:qFormat/>
    <w:rsid w:val="00E03FBD"/>
    <w:pPr>
      <w:ind w:left="720"/>
      <w:contextualSpacing/>
    </w:pPr>
  </w:style>
  <w:style w:type="paragraph" w:styleId="TOCHeading">
    <w:name w:val="TOC Heading"/>
    <w:basedOn w:val="Heading1"/>
    <w:next w:val="Normal"/>
    <w:uiPriority w:val="39"/>
    <w:unhideWhenUsed/>
    <w:qFormat/>
    <w:rsid w:val="00E03FBD"/>
    <w:pPr>
      <w:numPr>
        <w:numId w:val="0"/>
      </w:numPr>
      <w:outlineLvl w:val="9"/>
    </w:pPr>
  </w:style>
  <w:style w:type="paragraph" w:styleId="TOC1">
    <w:name w:val="toc 1"/>
    <w:basedOn w:val="Normal"/>
    <w:next w:val="Normal"/>
    <w:autoRedefine/>
    <w:uiPriority w:val="39"/>
    <w:unhideWhenUsed/>
    <w:rsid w:val="00E03FBD"/>
    <w:pPr>
      <w:spacing w:after="100"/>
    </w:pPr>
  </w:style>
  <w:style w:type="character" w:styleId="Hyperlink">
    <w:name w:val="Hyperlink"/>
    <w:basedOn w:val="DefaultParagraphFont"/>
    <w:uiPriority w:val="99"/>
    <w:unhideWhenUsed/>
    <w:rsid w:val="00E03FBD"/>
    <w:rPr>
      <w:color w:val="0000FF" w:themeColor="hyperlink"/>
      <w:u w:val="single"/>
    </w:rPr>
  </w:style>
  <w:style w:type="paragraph" w:styleId="TOC2">
    <w:name w:val="toc 2"/>
    <w:basedOn w:val="Normal"/>
    <w:next w:val="Normal"/>
    <w:autoRedefine/>
    <w:uiPriority w:val="39"/>
    <w:unhideWhenUsed/>
    <w:rsid w:val="00BE2B3F"/>
    <w:pPr>
      <w:spacing w:after="100"/>
      <w:ind w:left="220"/>
    </w:pPr>
  </w:style>
  <w:style w:type="paragraph" w:styleId="TOC3">
    <w:name w:val="toc 3"/>
    <w:basedOn w:val="Normal"/>
    <w:next w:val="Normal"/>
    <w:autoRedefine/>
    <w:uiPriority w:val="39"/>
    <w:unhideWhenUsed/>
    <w:rsid w:val="00BE2B3F"/>
    <w:pPr>
      <w:spacing w:after="100"/>
      <w:ind w:left="440"/>
    </w:pPr>
  </w:style>
  <w:style w:type="character" w:styleId="PlaceholderText">
    <w:name w:val="Placeholder Text"/>
    <w:basedOn w:val="DefaultParagraphFont"/>
    <w:uiPriority w:val="99"/>
    <w:semiHidden/>
    <w:rsid w:val="002F3AC5"/>
    <w:rPr>
      <w:color w:val="808080"/>
    </w:rPr>
  </w:style>
  <w:style w:type="paragraph" w:styleId="TOC4">
    <w:name w:val="toc 4"/>
    <w:basedOn w:val="Normal"/>
    <w:next w:val="Normal"/>
    <w:autoRedefine/>
    <w:uiPriority w:val="39"/>
    <w:unhideWhenUsed/>
    <w:rsid w:val="0027594E"/>
    <w:pPr>
      <w:spacing w:after="100"/>
      <w:ind w:left="660"/>
    </w:pPr>
    <w:rPr>
      <w:rFonts w:eastAsiaTheme="minorEastAsia"/>
    </w:rPr>
  </w:style>
  <w:style w:type="paragraph" w:styleId="TOC5">
    <w:name w:val="toc 5"/>
    <w:basedOn w:val="Normal"/>
    <w:next w:val="Normal"/>
    <w:autoRedefine/>
    <w:uiPriority w:val="39"/>
    <w:unhideWhenUsed/>
    <w:rsid w:val="0027594E"/>
    <w:pPr>
      <w:spacing w:after="100"/>
      <w:ind w:left="880"/>
    </w:pPr>
    <w:rPr>
      <w:rFonts w:eastAsiaTheme="minorEastAsia"/>
    </w:rPr>
  </w:style>
  <w:style w:type="paragraph" w:styleId="TOC6">
    <w:name w:val="toc 6"/>
    <w:basedOn w:val="Normal"/>
    <w:next w:val="Normal"/>
    <w:autoRedefine/>
    <w:uiPriority w:val="39"/>
    <w:unhideWhenUsed/>
    <w:rsid w:val="0027594E"/>
    <w:pPr>
      <w:spacing w:after="100"/>
      <w:ind w:left="1100"/>
    </w:pPr>
    <w:rPr>
      <w:rFonts w:eastAsiaTheme="minorEastAsia"/>
    </w:rPr>
  </w:style>
  <w:style w:type="paragraph" w:styleId="TOC7">
    <w:name w:val="toc 7"/>
    <w:basedOn w:val="Normal"/>
    <w:next w:val="Normal"/>
    <w:autoRedefine/>
    <w:uiPriority w:val="39"/>
    <w:unhideWhenUsed/>
    <w:rsid w:val="0027594E"/>
    <w:pPr>
      <w:spacing w:after="100"/>
      <w:ind w:left="1320"/>
    </w:pPr>
    <w:rPr>
      <w:rFonts w:eastAsiaTheme="minorEastAsia"/>
    </w:rPr>
  </w:style>
  <w:style w:type="paragraph" w:styleId="TOC8">
    <w:name w:val="toc 8"/>
    <w:basedOn w:val="Normal"/>
    <w:next w:val="Normal"/>
    <w:autoRedefine/>
    <w:uiPriority w:val="39"/>
    <w:unhideWhenUsed/>
    <w:rsid w:val="0027594E"/>
    <w:pPr>
      <w:spacing w:after="100"/>
      <w:ind w:left="1540"/>
    </w:pPr>
    <w:rPr>
      <w:rFonts w:eastAsiaTheme="minorEastAsia"/>
    </w:rPr>
  </w:style>
  <w:style w:type="paragraph" w:styleId="TOC9">
    <w:name w:val="toc 9"/>
    <w:basedOn w:val="Normal"/>
    <w:next w:val="Normal"/>
    <w:autoRedefine/>
    <w:uiPriority w:val="39"/>
    <w:unhideWhenUsed/>
    <w:rsid w:val="0027594E"/>
    <w:pPr>
      <w:spacing w:after="100"/>
      <w:ind w:left="1760"/>
    </w:pPr>
    <w:rPr>
      <w:rFonts w:eastAsiaTheme="minorEastAsia"/>
    </w:rPr>
  </w:style>
  <w:style w:type="paragraph" w:customStyle="1" w:styleId="Sysout">
    <w:name w:val="Sysout"/>
    <w:basedOn w:val="Normal"/>
    <w:link w:val="SysoutChar"/>
    <w:qFormat/>
    <w:rsid w:val="00F36407"/>
    <w:rPr>
      <w:rFonts w:ascii="Courier New" w:hAnsi="Courier New" w:cs="Courier New"/>
      <w:sz w:val="16"/>
      <w:szCs w:val="16"/>
    </w:rPr>
  </w:style>
  <w:style w:type="character" w:customStyle="1" w:styleId="SysoutChar">
    <w:name w:val="Sysout Char"/>
    <w:basedOn w:val="DefaultParagraphFont"/>
    <w:link w:val="Sysout"/>
    <w:rsid w:val="00F36407"/>
    <w:rPr>
      <w:rFonts w:ascii="Courier New" w:hAnsi="Courier New" w:cs="Courier New"/>
      <w:sz w:val="16"/>
      <w:szCs w:val="16"/>
    </w:rPr>
  </w:style>
  <w:style w:type="character" w:styleId="HTMLTypewriter">
    <w:name w:val="HTML Typewriter"/>
    <w:uiPriority w:val="99"/>
    <w:semiHidden/>
    <w:unhideWhenUsed/>
    <w:rsid w:val="00390F0B"/>
    <w:rPr>
      <w:rFonts w:ascii="Courier New" w:eastAsia="Calibri" w:hAnsi="Courier New" w:cs="Courier New" w:hint="default"/>
      <w:sz w:val="20"/>
      <w:szCs w:val="20"/>
    </w:rPr>
  </w:style>
  <w:style w:type="paragraph" w:styleId="Caption">
    <w:name w:val="caption"/>
    <w:basedOn w:val="Normal"/>
    <w:next w:val="Normal"/>
    <w:uiPriority w:val="35"/>
    <w:unhideWhenUsed/>
    <w:qFormat/>
    <w:rsid w:val="00390F0B"/>
    <w:pPr>
      <w:spacing w:line="240" w:lineRule="auto"/>
    </w:pPr>
    <w:rPr>
      <w:b/>
      <w:bCs/>
      <w:color w:val="4F81BD" w:themeColor="accent1"/>
      <w:sz w:val="18"/>
      <w:szCs w:val="18"/>
    </w:rPr>
  </w:style>
  <w:style w:type="paragraph" w:customStyle="1" w:styleId="Preparedfor">
    <w:name w:val="Prepared_for"/>
    <w:basedOn w:val="Normal"/>
    <w:semiHidden/>
    <w:rsid w:val="00390F0B"/>
    <w:pPr>
      <w:suppressAutoHyphens/>
      <w:spacing w:line="240" w:lineRule="auto"/>
    </w:pPr>
    <w:rPr>
      <w:rFonts w:ascii="Tahoma" w:eastAsia="Times New Roman" w:hAnsi="Tahoma" w:cs="Tahoma"/>
      <w:bCs/>
      <w:sz w:val="40"/>
      <w:szCs w:val="40"/>
      <w:lang w:eastAsia="ar-SA"/>
    </w:rPr>
  </w:style>
  <w:style w:type="paragraph" w:styleId="BodyText3">
    <w:name w:val="Body Text 3"/>
    <w:basedOn w:val="Normal"/>
    <w:link w:val="BodyText3Char"/>
    <w:unhideWhenUsed/>
    <w:rsid w:val="00D143ED"/>
    <w:pPr>
      <w:snapToGrid w:val="0"/>
      <w:spacing w:line="240" w:lineRule="auto"/>
      <w:jc w:val="both"/>
    </w:pPr>
    <w:rPr>
      <w:rFonts w:ascii="Trebuchet MS" w:eastAsia="Times New Roman" w:hAnsi="Trebuchet MS" w:cs="Times New Roman"/>
      <w:color w:val="0000FF"/>
      <w:sz w:val="17"/>
      <w:szCs w:val="16"/>
      <w:lang w:val="en-AU"/>
    </w:rPr>
  </w:style>
  <w:style w:type="character" w:customStyle="1" w:styleId="BodyText3Char">
    <w:name w:val="Body Text 3 Char"/>
    <w:basedOn w:val="DefaultParagraphFont"/>
    <w:link w:val="BodyText3"/>
    <w:rsid w:val="00D143ED"/>
    <w:rPr>
      <w:rFonts w:ascii="Trebuchet MS" w:eastAsia="Times New Roman" w:hAnsi="Trebuchet MS" w:cs="Times New Roman"/>
      <w:color w:val="0000FF"/>
      <w:sz w:val="17"/>
      <w:szCs w:val="16"/>
      <w:lang w:val="en-AU"/>
    </w:rPr>
  </w:style>
  <w:style w:type="table" w:customStyle="1" w:styleId="TableGrid1">
    <w:name w:val="Table Grid1"/>
    <w:basedOn w:val="TableNormal"/>
    <w:next w:val="TableGrid"/>
    <w:uiPriority w:val="59"/>
    <w:rsid w:val="00E4798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2404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2404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Tabletext">
    <w:name w:val="Tabletext"/>
    <w:basedOn w:val="Normal"/>
    <w:autoRedefine/>
    <w:qFormat/>
    <w:rsid w:val="00E008E4"/>
    <w:pPr>
      <w:spacing w:before="40" w:after="40" w:line="240" w:lineRule="auto"/>
    </w:pPr>
    <w:rPr>
      <w:rFonts w:eastAsia="Times New Roman" w:cs="Times New Roman"/>
      <w:sz w:val="18"/>
    </w:rPr>
  </w:style>
  <w:style w:type="paragraph" w:customStyle="1" w:styleId="Tablehead1">
    <w:name w:val="Tablehead1"/>
    <w:basedOn w:val="Normal"/>
    <w:qFormat/>
    <w:rsid w:val="00E008E4"/>
    <w:pPr>
      <w:keepNext/>
      <w:spacing w:before="60" w:after="60" w:line="240" w:lineRule="auto"/>
      <w:jc w:val="center"/>
    </w:pPr>
    <w:rPr>
      <w:rFonts w:ascii="Arial Bold" w:eastAsia="Times New Roman" w:hAnsi="Arial Bold" w:cs="Times New Roman"/>
      <w:b/>
      <w:bCs/>
      <w:color w:val="FFFFFF"/>
      <w:sz w:val="18"/>
    </w:rPr>
  </w:style>
  <w:style w:type="paragraph" w:customStyle="1" w:styleId="Tablebullet">
    <w:name w:val="Tablebullet"/>
    <w:basedOn w:val="Tabletext"/>
    <w:qFormat/>
    <w:rsid w:val="00E008E4"/>
    <w:pPr>
      <w:numPr>
        <w:numId w:val="4"/>
      </w:numPr>
      <w:spacing w:before="20" w:after="20"/>
      <w:ind w:left="216" w:hanging="216"/>
    </w:pPr>
  </w:style>
  <w:style w:type="paragraph" w:customStyle="1" w:styleId="Instructions">
    <w:name w:val="Instructions"/>
    <w:basedOn w:val="Normal"/>
    <w:next w:val="Normal"/>
    <w:qFormat/>
    <w:rsid w:val="00E008E4"/>
    <w:pPr>
      <w:spacing w:after="120" w:line="240" w:lineRule="auto"/>
    </w:pPr>
    <w:rPr>
      <w:rFonts w:eastAsia="Times" w:cs="Times New Roman"/>
      <w:color w:val="0000FF"/>
    </w:rPr>
  </w:style>
  <w:style w:type="paragraph" w:customStyle="1" w:styleId="Tablebullet2">
    <w:name w:val="Tablebullet2"/>
    <w:basedOn w:val="Tablebullet"/>
    <w:rsid w:val="00E008E4"/>
    <w:pPr>
      <w:numPr>
        <w:numId w:val="5"/>
      </w:numPr>
    </w:pPr>
  </w:style>
  <w:style w:type="paragraph" w:styleId="Revision">
    <w:name w:val="Revision"/>
    <w:hidden/>
    <w:uiPriority w:val="99"/>
    <w:semiHidden/>
    <w:rsid w:val="002C42B4"/>
    <w:pPr>
      <w:spacing w:after="0" w:line="240" w:lineRule="auto"/>
    </w:pPr>
    <w:rPr>
      <w:rFonts w:ascii="Arial" w:hAnsi="Arial" w:cs="Arial"/>
      <w:sz w:val="20"/>
      <w:szCs w:val="20"/>
    </w:rPr>
  </w:style>
  <w:style w:type="character" w:styleId="CommentReference">
    <w:name w:val="annotation reference"/>
    <w:basedOn w:val="DefaultParagraphFont"/>
    <w:uiPriority w:val="99"/>
    <w:semiHidden/>
    <w:unhideWhenUsed/>
    <w:rsid w:val="005517E9"/>
    <w:rPr>
      <w:sz w:val="16"/>
      <w:szCs w:val="16"/>
    </w:rPr>
  </w:style>
  <w:style w:type="paragraph" w:styleId="CommentText">
    <w:name w:val="annotation text"/>
    <w:basedOn w:val="Normal"/>
    <w:link w:val="CommentTextChar"/>
    <w:uiPriority w:val="99"/>
    <w:semiHidden/>
    <w:unhideWhenUsed/>
    <w:rsid w:val="005517E9"/>
    <w:pPr>
      <w:spacing w:line="240" w:lineRule="auto"/>
    </w:pPr>
  </w:style>
  <w:style w:type="character" w:customStyle="1" w:styleId="CommentTextChar">
    <w:name w:val="Comment Text Char"/>
    <w:basedOn w:val="DefaultParagraphFont"/>
    <w:link w:val="CommentText"/>
    <w:uiPriority w:val="99"/>
    <w:semiHidden/>
    <w:rsid w:val="005517E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5517E9"/>
    <w:rPr>
      <w:b/>
      <w:bCs/>
    </w:rPr>
  </w:style>
  <w:style w:type="character" w:customStyle="1" w:styleId="CommentSubjectChar">
    <w:name w:val="Comment Subject Char"/>
    <w:basedOn w:val="CommentTextChar"/>
    <w:link w:val="CommentSubject"/>
    <w:uiPriority w:val="99"/>
    <w:semiHidden/>
    <w:rsid w:val="005517E9"/>
    <w:rPr>
      <w:rFonts w:ascii="Arial" w:hAnsi="Arial" w:cs="Arial"/>
      <w:b/>
      <w:bCs/>
      <w:sz w:val="20"/>
      <w:szCs w:val="20"/>
    </w:rPr>
  </w:style>
  <w:style w:type="character" w:styleId="UnresolvedMention">
    <w:name w:val="Unresolved Mention"/>
    <w:basedOn w:val="DefaultParagraphFont"/>
    <w:uiPriority w:val="99"/>
    <w:semiHidden/>
    <w:unhideWhenUsed/>
    <w:rsid w:val="00ED09D3"/>
    <w:rPr>
      <w:color w:val="605E5C"/>
      <w:shd w:val="clear" w:color="auto" w:fill="E1DFDD"/>
    </w:rPr>
  </w:style>
  <w:style w:type="character" w:customStyle="1" w:styleId="ListParagraphChar">
    <w:name w:val="List Paragraph Char"/>
    <w:aliases w:val="Heading33 Char,Head 5 Char"/>
    <w:link w:val="ListParagraph"/>
    <w:uiPriority w:val="34"/>
    <w:qFormat/>
    <w:rsid w:val="00BF5756"/>
    <w:rPr>
      <w:rFonts w:ascii="Arial" w:hAnsi="Arial" w:cs="Arial"/>
      <w:sz w:val="20"/>
      <w:szCs w:val="20"/>
    </w:rPr>
  </w:style>
  <w:style w:type="paragraph" w:customStyle="1" w:styleId="Bodycopy">
    <w:name w:val="Body copy"/>
    <w:link w:val="BodycopyChar"/>
    <w:qFormat/>
    <w:rsid w:val="004A11D3"/>
    <w:pPr>
      <w:suppressAutoHyphens/>
      <w:spacing w:after="240" w:line="260" w:lineRule="atLeast"/>
    </w:pPr>
    <w:rPr>
      <w:rFonts w:ascii="Arial" w:eastAsia="Times" w:hAnsi="Arial" w:cs="Times New Roman"/>
      <w:color w:val="000000"/>
      <w:sz w:val="19"/>
      <w:szCs w:val="20"/>
    </w:rPr>
  </w:style>
  <w:style w:type="character" w:customStyle="1" w:styleId="BodycopyChar">
    <w:name w:val="Body copy Char"/>
    <w:link w:val="Bodycopy"/>
    <w:rsid w:val="004A11D3"/>
    <w:rPr>
      <w:rFonts w:ascii="Arial" w:eastAsia="Times" w:hAnsi="Arial" w:cs="Times New Roman"/>
      <w:color w:val="000000"/>
      <w:sz w:val="19"/>
      <w:szCs w:val="20"/>
    </w:rPr>
  </w:style>
  <w:style w:type="table" w:styleId="GridTable4-Accent4">
    <w:name w:val="Grid Table 4 Accent 4"/>
    <w:basedOn w:val="TableNormal"/>
    <w:uiPriority w:val="49"/>
    <w:rsid w:val="00C06102"/>
    <w:pPr>
      <w:spacing w:after="0" w:line="240" w:lineRule="auto"/>
    </w:pPr>
    <w:rPr>
      <w:rFonts w:ascii="Times New Roman" w:eastAsia="MS Mincho" w:hAnsi="Times New Roman" w:cs="Times New Roman"/>
      <w:sz w:val="20"/>
      <w:szCs w:val="20"/>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FollowedHyperlink">
    <w:name w:val="FollowedHyperlink"/>
    <w:basedOn w:val="DefaultParagraphFont"/>
    <w:uiPriority w:val="99"/>
    <w:semiHidden/>
    <w:unhideWhenUsed/>
    <w:rsid w:val="00DB0205"/>
    <w:rPr>
      <w:color w:val="800080" w:themeColor="followedHyperlink"/>
      <w:u w:val="single"/>
    </w:rPr>
  </w:style>
  <w:style w:type="table" w:customStyle="1" w:styleId="TableGrid0">
    <w:name w:val="TableGrid"/>
    <w:rsid w:val="0046263C"/>
    <w:pPr>
      <w:spacing w:after="0" w:line="240" w:lineRule="auto"/>
    </w:pPr>
    <w:rPr>
      <w:rFonts w:eastAsiaTheme="minorEastAsia"/>
      <w:lang w:val="en-ID" w:eastAsia="en-ID"/>
    </w:rPr>
    <w:tblPr>
      <w:tblCellMar>
        <w:top w:w="0" w:type="dxa"/>
        <w:left w:w="0" w:type="dxa"/>
        <w:bottom w:w="0" w:type="dxa"/>
        <w:right w:w="0" w:type="dxa"/>
      </w:tblCellMar>
    </w:tblPr>
  </w:style>
  <w:style w:type="paragraph" w:styleId="NoSpacing">
    <w:name w:val="No Spacing"/>
    <w:uiPriority w:val="1"/>
    <w:qFormat/>
    <w:rsid w:val="0046263C"/>
    <w:pPr>
      <w:spacing w:after="0" w:line="240" w:lineRule="auto"/>
    </w:pPr>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1628">
      <w:bodyDiv w:val="1"/>
      <w:marLeft w:val="0"/>
      <w:marRight w:val="0"/>
      <w:marTop w:val="0"/>
      <w:marBottom w:val="0"/>
      <w:divBdr>
        <w:top w:val="none" w:sz="0" w:space="0" w:color="auto"/>
        <w:left w:val="none" w:sz="0" w:space="0" w:color="auto"/>
        <w:bottom w:val="none" w:sz="0" w:space="0" w:color="auto"/>
        <w:right w:val="none" w:sz="0" w:space="0" w:color="auto"/>
      </w:divBdr>
    </w:div>
    <w:div w:id="221528158">
      <w:bodyDiv w:val="1"/>
      <w:marLeft w:val="0"/>
      <w:marRight w:val="0"/>
      <w:marTop w:val="0"/>
      <w:marBottom w:val="0"/>
      <w:divBdr>
        <w:top w:val="none" w:sz="0" w:space="0" w:color="auto"/>
        <w:left w:val="none" w:sz="0" w:space="0" w:color="auto"/>
        <w:bottom w:val="none" w:sz="0" w:space="0" w:color="auto"/>
        <w:right w:val="none" w:sz="0" w:space="0" w:color="auto"/>
      </w:divBdr>
    </w:div>
    <w:div w:id="286015271">
      <w:bodyDiv w:val="1"/>
      <w:marLeft w:val="0"/>
      <w:marRight w:val="0"/>
      <w:marTop w:val="0"/>
      <w:marBottom w:val="0"/>
      <w:divBdr>
        <w:top w:val="none" w:sz="0" w:space="0" w:color="auto"/>
        <w:left w:val="none" w:sz="0" w:space="0" w:color="auto"/>
        <w:bottom w:val="none" w:sz="0" w:space="0" w:color="auto"/>
        <w:right w:val="none" w:sz="0" w:space="0" w:color="auto"/>
      </w:divBdr>
      <w:divsChild>
        <w:div w:id="1945532835">
          <w:marLeft w:val="0"/>
          <w:marRight w:val="0"/>
          <w:marTop w:val="0"/>
          <w:marBottom w:val="0"/>
          <w:divBdr>
            <w:top w:val="none" w:sz="0" w:space="0" w:color="auto"/>
            <w:left w:val="none" w:sz="0" w:space="0" w:color="auto"/>
            <w:bottom w:val="none" w:sz="0" w:space="0" w:color="auto"/>
            <w:right w:val="none" w:sz="0" w:space="0" w:color="auto"/>
          </w:divBdr>
          <w:divsChild>
            <w:div w:id="1508204527">
              <w:marLeft w:val="0"/>
              <w:marRight w:val="0"/>
              <w:marTop w:val="0"/>
              <w:marBottom w:val="0"/>
              <w:divBdr>
                <w:top w:val="none" w:sz="0" w:space="0" w:color="auto"/>
                <w:left w:val="none" w:sz="0" w:space="0" w:color="auto"/>
                <w:bottom w:val="none" w:sz="0" w:space="0" w:color="auto"/>
                <w:right w:val="none" w:sz="0" w:space="0" w:color="auto"/>
              </w:divBdr>
            </w:div>
            <w:div w:id="106127617">
              <w:marLeft w:val="0"/>
              <w:marRight w:val="0"/>
              <w:marTop w:val="0"/>
              <w:marBottom w:val="0"/>
              <w:divBdr>
                <w:top w:val="none" w:sz="0" w:space="0" w:color="auto"/>
                <w:left w:val="none" w:sz="0" w:space="0" w:color="auto"/>
                <w:bottom w:val="none" w:sz="0" w:space="0" w:color="auto"/>
                <w:right w:val="none" w:sz="0" w:space="0" w:color="auto"/>
              </w:divBdr>
            </w:div>
            <w:div w:id="245119909">
              <w:marLeft w:val="0"/>
              <w:marRight w:val="0"/>
              <w:marTop w:val="0"/>
              <w:marBottom w:val="0"/>
              <w:divBdr>
                <w:top w:val="none" w:sz="0" w:space="0" w:color="auto"/>
                <w:left w:val="none" w:sz="0" w:space="0" w:color="auto"/>
                <w:bottom w:val="none" w:sz="0" w:space="0" w:color="auto"/>
                <w:right w:val="none" w:sz="0" w:space="0" w:color="auto"/>
              </w:divBdr>
            </w:div>
            <w:div w:id="13016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9456">
      <w:bodyDiv w:val="1"/>
      <w:marLeft w:val="0"/>
      <w:marRight w:val="0"/>
      <w:marTop w:val="0"/>
      <w:marBottom w:val="0"/>
      <w:divBdr>
        <w:top w:val="none" w:sz="0" w:space="0" w:color="auto"/>
        <w:left w:val="none" w:sz="0" w:space="0" w:color="auto"/>
        <w:bottom w:val="none" w:sz="0" w:space="0" w:color="auto"/>
        <w:right w:val="none" w:sz="0" w:space="0" w:color="auto"/>
      </w:divBdr>
      <w:divsChild>
        <w:div w:id="1278829402">
          <w:marLeft w:val="0"/>
          <w:marRight w:val="0"/>
          <w:marTop w:val="0"/>
          <w:marBottom w:val="0"/>
          <w:divBdr>
            <w:top w:val="none" w:sz="0" w:space="0" w:color="auto"/>
            <w:left w:val="none" w:sz="0" w:space="0" w:color="auto"/>
            <w:bottom w:val="none" w:sz="0" w:space="0" w:color="auto"/>
            <w:right w:val="none" w:sz="0" w:space="0" w:color="auto"/>
          </w:divBdr>
        </w:div>
      </w:divsChild>
    </w:div>
    <w:div w:id="349993163">
      <w:bodyDiv w:val="1"/>
      <w:marLeft w:val="0"/>
      <w:marRight w:val="0"/>
      <w:marTop w:val="0"/>
      <w:marBottom w:val="0"/>
      <w:divBdr>
        <w:top w:val="none" w:sz="0" w:space="0" w:color="auto"/>
        <w:left w:val="none" w:sz="0" w:space="0" w:color="auto"/>
        <w:bottom w:val="none" w:sz="0" w:space="0" w:color="auto"/>
        <w:right w:val="none" w:sz="0" w:space="0" w:color="auto"/>
      </w:divBdr>
    </w:div>
    <w:div w:id="423654583">
      <w:bodyDiv w:val="1"/>
      <w:marLeft w:val="0"/>
      <w:marRight w:val="0"/>
      <w:marTop w:val="0"/>
      <w:marBottom w:val="0"/>
      <w:divBdr>
        <w:top w:val="none" w:sz="0" w:space="0" w:color="auto"/>
        <w:left w:val="none" w:sz="0" w:space="0" w:color="auto"/>
        <w:bottom w:val="none" w:sz="0" w:space="0" w:color="auto"/>
        <w:right w:val="none" w:sz="0" w:space="0" w:color="auto"/>
      </w:divBdr>
    </w:div>
    <w:div w:id="482545684">
      <w:bodyDiv w:val="1"/>
      <w:marLeft w:val="0"/>
      <w:marRight w:val="0"/>
      <w:marTop w:val="0"/>
      <w:marBottom w:val="0"/>
      <w:divBdr>
        <w:top w:val="none" w:sz="0" w:space="0" w:color="auto"/>
        <w:left w:val="none" w:sz="0" w:space="0" w:color="auto"/>
        <w:bottom w:val="none" w:sz="0" w:space="0" w:color="auto"/>
        <w:right w:val="none" w:sz="0" w:space="0" w:color="auto"/>
      </w:divBdr>
    </w:div>
    <w:div w:id="536549903">
      <w:bodyDiv w:val="1"/>
      <w:marLeft w:val="0"/>
      <w:marRight w:val="0"/>
      <w:marTop w:val="0"/>
      <w:marBottom w:val="0"/>
      <w:divBdr>
        <w:top w:val="none" w:sz="0" w:space="0" w:color="auto"/>
        <w:left w:val="none" w:sz="0" w:space="0" w:color="auto"/>
        <w:bottom w:val="none" w:sz="0" w:space="0" w:color="auto"/>
        <w:right w:val="none" w:sz="0" w:space="0" w:color="auto"/>
      </w:divBdr>
    </w:div>
    <w:div w:id="604535870">
      <w:bodyDiv w:val="1"/>
      <w:marLeft w:val="0"/>
      <w:marRight w:val="0"/>
      <w:marTop w:val="0"/>
      <w:marBottom w:val="0"/>
      <w:divBdr>
        <w:top w:val="none" w:sz="0" w:space="0" w:color="auto"/>
        <w:left w:val="none" w:sz="0" w:space="0" w:color="auto"/>
        <w:bottom w:val="none" w:sz="0" w:space="0" w:color="auto"/>
        <w:right w:val="none" w:sz="0" w:space="0" w:color="auto"/>
      </w:divBdr>
    </w:div>
    <w:div w:id="616066575">
      <w:bodyDiv w:val="1"/>
      <w:marLeft w:val="0"/>
      <w:marRight w:val="0"/>
      <w:marTop w:val="0"/>
      <w:marBottom w:val="0"/>
      <w:divBdr>
        <w:top w:val="none" w:sz="0" w:space="0" w:color="auto"/>
        <w:left w:val="none" w:sz="0" w:space="0" w:color="auto"/>
        <w:bottom w:val="none" w:sz="0" w:space="0" w:color="auto"/>
        <w:right w:val="none" w:sz="0" w:space="0" w:color="auto"/>
      </w:divBdr>
    </w:div>
    <w:div w:id="649092807">
      <w:bodyDiv w:val="1"/>
      <w:marLeft w:val="0"/>
      <w:marRight w:val="0"/>
      <w:marTop w:val="0"/>
      <w:marBottom w:val="0"/>
      <w:divBdr>
        <w:top w:val="none" w:sz="0" w:space="0" w:color="auto"/>
        <w:left w:val="none" w:sz="0" w:space="0" w:color="auto"/>
        <w:bottom w:val="none" w:sz="0" w:space="0" w:color="auto"/>
        <w:right w:val="none" w:sz="0" w:space="0" w:color="auto"/>
      </w:divBdr>
    </w:div>
    <w:div w:id="669455933">
      <w:bodyDiv w:val="1"/>
      <w:marLeft w:val="0"/>
      <w:marRight w:val="0"/>
      <w:marTop w:val="0"/>
      <w:marBottom w:val="0"/>
      <w:divBdr>
        <w:top w:val="none" w:sz="0" w:space="0" w:color="auto"/>
        <w:left w:val="none" w:sz="0" w:space="0" w:color="auto"/>
        <w:bottom w:val="none" w:sz="0" w:space="0" w:color="auto"/>
        <w:right w:val="none" w:sz="0" w:space="0" w:color="auto"/>
      </w:divBdr>
    </w:div>
    <w:div w:id="689651015">
      <w:bodyDiv w:val="1"/>
      <w:marLeft w:val="0"/>
      <w:marRight w:val="0"/>
      <w:marTop w:val="0"/>
      <w:marBottom w:val="0"/>
      <w:divBdr>
        <w:top w:val="none" w:sz="0" w:space="0" w:color="auto"/>
        <w:left w:val="none" w:sz="0" w:space="0" w:color="auto"/>
        <w:bottom w:val="none" w:sz="0" w:space="0" w:color="auto"/>
        <w:right w:val="none" w:sz="0" w:space="0" w:color="auto"/>
      </w:divBdr>
    </w:div>
    <w:div w:id="758717057">
      <w:bodyDiv w:val="1"/>
      <w:marLeft w:val="0"/>
      <w:marRight w:val="0"/>
      <w:marTop w:val="0"/>
      <w:marBottom w:val="0"/>
      <w:divBdr>
        <w:top w:val="none" w:sz="0" w:space="0" w:color="auto"/>
        <w:left w:val="none" w:sz="0" w:space="0" w:color="auto"/>
        <w:bottom w:val="none" w:sz="0" w:space="0" w:color="auto"/>
        <w:right w:val="none" w:sz="0" w:space="0" w:color="auto"/>
      </w:divBdr>
    </w:div>
    <w:div w:id="835342601">
      <w:bodyDiv w:val="1"/>
      <w:marLeft w:val="0"/>
      <w:marRight w:val="0"/>
      <w:marTop w:val="0"/>
      <w:marBottom w:val="0"/>
      <w:divBdr>
        <w:top w:val="none" w:sz="0" w:space="0" w:color="auto"/>
        <w:left w:val="none" w:sz="0" w:space="0" w:color="auto"/>
        <w:bottom w:val="none" w:sz="0" w:space="0" w:color="auto"/>
        <w:right w:val="none" w:sz="0" w:space="0" w:color="auto"/>
      </w:divBdr>
    </w:div>
    <w:div w:id="848642195">
      <w:bodyDiv w:val="1"/>
      <w:marLeft w:val="0"/>
      <w:marRight w:val="0"/>
      <w:marTop w:val="0"/>
      <w:marBottom w:val="0"/>
      <w:divBdr>
        <w:top w:val="none" w:sz="0" w:space="0" w:color="auto"/>
        <w:left w:val="none" w:sz="0" w:space="0" w:color="auto"/>
        <w:bottom w:val="none" w:sz="0" w:space="0" w:color="auto"/>
        <w:right w:val="none" w:sz="0" w:space="0" w:color="auto"/>
      </w:divBdr>
    </w:div>
    <w:div w:id="848985676">
      <w:bodyDiv w:val="1"/>
      <w:marLeft w:val="0"/>
      <w:marRight w:val="0"/>
      <w:marTop w:val="0"/>
      <w:marBottom w:val="0"/>
      <w:divBdr>
        <w:top w:val="none" w:sz="0" w:space="0" w:color="auto"/>
        <w:left w:val="none" w:sz="0" w:space="0" w:color="auto"/>
        <w:bottom w:val="none" w:sz="0" w:space="0" w:color="auto"/>
        <w:right w:val="none" w:sz="0" w:space="0" w:color="auto"/>
      </w:divBdr>
    </w:div>
    <w:div w:id="955796357">
      <w:bodyDiv w:val="1"/>
      <w:marLeft w:val="0"/>
      <w:marRight w:val="0"/>
      <w:marTop w:val="0"/>
      <w:marBottom w:val="0"/>
      <w:divBdr>
        <w:top w:val="none" w:sz="0" w:space="0" w:color="auto"/>
        <w:left w:val="none" w:sz="0" w:space="0" w:color="auto"/>
        <w:bottom w:val="none" w:sz="0" w:space="0" w:color="auto"/>
        <w:right w:val="none" w:sz="0" w:space="0" w:color="auto"/>
      </w:divBdr>
    </w:div>
    <w:div w:id="991175619">
      <w:bodyDiv w:val="1"/>
      <w:marLeft w:val="0"/>
      <w:marRight w:val="0"/>
      <w:marTop w:val="0"/>
      <w:marBottom w:val="0"/>
      <w:divBdr>
        <w:top w:val="none" w:sz="0" w:space="0" w:color="auto"/>
        <w:left w:val="none" w:sz="0" w:space="0" w:color="auto"/>
        <w:bottom w:val="none" w:sz="0" w:space="0" w:color="auto"/>
        <w:right w:val="none" w:sz="0" w:space="0" w:color="auto"/>
      </w:divBdr>
    </w:div>
    <w:div w:id="1013604230">
      <w:bodyDiv w:val="1"/>
      <w:marLeft w:val="0"/>
      <w:marRight w:val="0"/>
      <w:marTop w:val="0"/>
      <w:marBottom w:val="0"/>
      <w:divBdr>
        <w:top w:val="none" w:sz="0" w:space="0" w:color="auto"/>
        <w:left w:val="none" w:sz="0" w:space="0" w:color="auto"/>
        <w:bottom w:val="none" w:sz="0" w:space="0" w:color="auto"/>
        <w:right w:val="none" w:sz="0" w:space="0" w:color="auto"/>
      </w:divBdr>
    </w:div>
    <w:div w:id="1109855610">
      <w:bodyDiv w:val="1"/>
      <w:marLeft w:val="0"/>
      <w:marRight w:val="0"/>
      <w:marTop w:val="0"/>
      <w:marBottom w:val="0"/>
      <w:divBdr>
        <w:top w:val="none" w:sz="0" w:space="0" w:color="auto"/>
        <w:left w:val="none" w:sz="0" w:space="0" w:color="auto"/>
        <w:bottom w:val="none" w:sz="0" w:space="0" w:color="auto"/>
        <w:right w:val="none" w:sz="0" w:space="0" w:color="auto"/>
      </w:divBdr>
    </w:div>
    <w:div w:id="1123114218">
      <w:bodyDiv w:val="1"/>
      <w:marLeft w:val="0"/>
      <w:marRight w:val="0"/>
      <w:marTop w:val="0"/>
      <w:marBottom w:val="0"/>
      <w:divBdr>
        <w:top w:val="none" w:sz="0" w:space="0" w:color="auto"/>
        <w:left w:val="none" w:sz="0" w:space="0" w:color="auto"/>
        <w:bottom w:val="none" w:sz="0" w:space="0" w:color="auto"/>
        <w:right w:val="none" w:sz="0" w:space="0" w:color="auto"/>
      </w:divBdr>
    </w:div>
    <w:div w:id="1187520473">
      <w:bodyDiv w:val="1"/>
      <w:marLeft w:val="0"/>
      <w:marRight w:val="0"/>
      <w:marTop w:val="0"/>
      <w:marBottom w:val="0"/>
      <w:divBdr>
        <w:top w:val="none" w:sz="0" w:space="0" w:color="auto"/>
        <w:left w:val="none" w:sz="0" w:space="0" w:color="auto"/>
        <w:bottom w:val="none" w:sz="0" w:space="0" w:color="auto"/>
        <w:right w:val="none" w:sz="0" w:space="0" w:color="auto"/>
      </w:divBdr>
    </w:div>
    <w:div w:id="1187597682">
      <w:bodyDiv w:val="1"/>
      <w:marLeft w:val="0"/>
      <w:marRight w:val="0"/>
      <w:marTop w:val="0"/>
      <w:marBottom w:val="0"/>
      <w:divBdr>
        <w:top w:val="none" w:sz="0" w:space="0" w:color="auto"/>
        <w:left w:val="none" w:sz="0" w:space="0" w:color="auto"/>
        <w:bottom w:val="none" w:sz="0" w:space="0" w:color="auto"/>
        <w:right w:val="none" w:sz="0" w:space="0" w:color="auto"/>
      </w:divBdr>
      <w:divsChild>
        <w:div w:id="887759349">
          <w:marLeft w:val="0"/>
          <w:marRight w:val="0"/>
          <w:marTop w:val="0"/>
          <w:marBottom w:val="0"/>
          <w:divBdr>
            <w:top w:val="none" w:sz="0" w:space="0" w:color="auto"/>
            <w:left w:val="none" w:sz="0" w:space="0" w:color="auto"/>
            <w:bottom w:val="none" w:sz="0" w:space="0" w:color="auto"/>
            <w:right w:val="none" w:sz="0" w:space="0" w:color="auto"/>
          </w:divBdr>
        </w:div>
      </w:divsChild>
    </w:div>
    <w:div w:id="1217277167">
      <w:bodyDiv w:val="1"/>
      <w:marLeft w:val="0"/>
      <w:marRight w:val="0"/>
      <w:marTop w:val="0"/>
      <w:marBottom w:val="0"/>
      <w:divBdr>
        <w:top w:val="none" w:sz="0" w:space="0" w:color="auto"/>
        <w:left w:val="none" w:sz="0" w:space="0" w:color="auto"/>
        <w:bottom w:val="none" w:sz="0" w:space="0" w:color="auto"/>
        <w:right w:val="none" w:sz="0" w:space="0" w:color="auto"/>
      </w:divBdr>
    </w:div>
    <w:div w:id="1283733815">
      <w:bodyDiv w:val="1"/>
      <w:marLeft w:val="0"/>
      <w:marRight w:val="0"/>
      <w:marTop w:val="0"/>
      <w:marBottom w:val="0"/>
      <w:divBdr>
        <w:top w:val="none" w:sz="0" w:space="0" w:color="auto"/>
        <w:left w:val="none" w:sz="0" w:space="0" w:color="auto"/>
        <w:bottom w:val="none" w:sz="0" w:space="0" w:color="auto"/>
        <w:right w:val="none" w:sz="0" w:space="0" w:color="auto"/>
      </w:divBdr>
    </w:div>
    <w:div w:id="1335842071">
      <w:bodyDiv w:val="1"/>
      <w:marLeft w:val="0"/>
      <w:marRight w:val="0"/>
      <w:marTop w:val="0"/>
      <w:marBottom w:val="0"/>
      <w:divBdr>
        <w:top w:val="none" w:sz="0" w:space="0" w:color="auto"/>
        <w:left w:val="none" w:sz="0" w:space="0" w:color="auto"/>
        <w:bottom w:val="none" w:sz="0" w:space="0" w:color="auto"/>
        <w:right w:val="none" w:sz="0" w:space="0" w:color="auto"/>
      </w:divBdr>
    </w:div>
    <w:div w:id="1345597916">
      <w:bodyDiv w:val="1"/>
      <w:marLeft w:val="0"/>
      <w:marRight w:val="0"/>
      <w:marTop w:val="0"/>
      <w:marBottom w:val="0"/>
      <w:divBdr>
        <w:top w:val="none" w:sz="0" w:space="0" w:color="auto"/>
        <w:left w:val="none" w:sz="0" w:space="0" w:color="auto"/>
        <w:bottom w:val="none" w:sz="0" w:space="0" w:color="auto"/>
        <w:right w:val="none" w:sz="0" w:space="0" w:color="auto"/>
      </w:divBdr>
    </w:div>
    <w:div w:id="1357584330">
      <w:bodyDiv w:val="1"/>
      <w:marLeft w:val="0"/>
      <w:marRight w:val="0"/>
      <w:marTop w:val="0"/>
      <w:marBottom w:val="0"/>
      <w:divBdr>
        <w:top w:val="none" w:sz="0" w:space="0" w:color="auto"/>
        <w:left w:val="none" w:sz="0" w:space="0" w:color="auto"/>
        <w:bottom w:val="none" w:sz="0" w:space="0" w:color="auto"/>
        <w:right w:val="none" w:sz="0" w:space="0" w:color="auto"/>
      </w:divBdr>
    </w:div>
    <w:div w:id="1374235094">
      <w:bodyDiv w:val="1"/>
      <w:marLeft w:val="0"/>
      <w:marRight w:val="0"/>
      <w:marTop w:val="0"/>
      <w:marBottom w:val="0"/>
      <w:divBdr>
        <w:top w:val="none" w:sz="0" w:space="0" w:color="auto"/>
        <w:left w:val="none" w:sz="0" w:space="0" w:color="auto"/>
        <w:bottom w:val="none" w:sz="0" w:space="0" w:color="auto"/>
        <w:right w:val="none" w:sz="0" w:space="0" w:color="auto"/>
      </w:divBdr>
    </w:div>
    <w:div w:id="1418013811">
      <w:bodyDiv w:val="1"/>
      <w:marLeft w:val="0"/>
      <w:marRight w:val="0"/>
      <w:marTop w:val="0"/>
      <w:marBottom w:val="0"/>
      <w:divBdr>
        <w:top w:val="none" w:sz="0" w:space="0" w:color="auto"/>
        <w:left w:val="none" w:sz="0" w:space="0" w:color="auto"/>
        <w:bottom w:val="none" w:sz="0" w:space="0" w:color="auto"/>
        <w:right w:val="none" w:sz="0" w:space="0" w:color="auto"/>
      </w:divBdr>
    </w:div>
    <w:div w:id="1459034909">
      <w:bodyDiv w:val="1"/>
      <w:marLeft w:val="0"/>
      <w:marRight w:val="0"/>
      <w:marTop w:val="0"/>
      <w:marBottom w:val="0"/>
      <w:divBdr>
        <w:top w:val="none" w:sz="0" w:space="0" w:color="auto"/>
        <w:left w:val="none" w:sz="0" w:space="0" w:color="auto"/>
        <w:bottom w:val="none" w:sz="0" w:space="0" w:color="auto"/>
        <w:right w:val="none" w:sz="0" w:space="0" w:color="auto"/>
      </w:divBdr>
      <w:divsChild>
        <w:div w:id="373313040">
          <w:marLeft w:val="0"/>
          <w:marRight w:val="0"/>
          <w:marTop w:val="0"/>
          <w:marBottom w:val="0"/>
          <w:divBdr>
            <w:top w:val="none" w:sz="0" w:space="0" w:color="auto"/>
            <w:left w:val="none" w:sz="0" w:space="0" w:color="auto"/>
            <w:bottom w:val="none" w:sz="0" w:space="0" w:color="auto"/>
            <w:right w:val="none" w:sz="0" w:space="0" w:color="auto"/>
          </w:divBdr>
        </w:div>
      </w:divsChild>
    </w:div>
    <w:div w:id="1466780608">
      <w:bodyDiv w:val="1"/>
      <w:marLeft w:val="0"/>
      <w:marRight w:val="0"/>
      <w:marTop w:val="0"/>
      <w:marBottom w:val="0"/>
      <w:divBdr>
        <w:top w:val="none" w:sz="0" w:space="0" w:color="auto"/>
        <w:left w:val="none" w:sz="0" w:space="0" w:color="auto"/>
        <w:bottom w:val="none" w:sz="0" w:space="0" w:color="auto"/>
        <w:right w:val="none" w:sz="0" w:space="0" w:color="auto"/>
      </w:divBdr>
    </w:div>
    <w:div w:id="1484008986">
      <w:bodyDiv w:val="1"/>
      <w:marLeft w:val="0"/>
      <w:marRight w:val="0"/>
      <w:marTop w:val="0"/>
      <w:marBottom w:val="0"/>
      <w:divBdr>
        <w:top w:val="none" w:sz="0" w:space="0" w:color="auto"/>
        <w:left w:val="none" w:sz="0" w:space="0" w:color="auto"/>
        <w:bottom w:val="none" w:sz="0" w:space="0" w:color="auto"/>
        <w:right w:val="none" w:sz="0" w:space="0" w:color="auto"/>
      </w:divBdr>
    </w:div>
    <w:div w:id="1592810024">
      <w:bodyDiv w:val="1"/>
      <w:marLeft w:val="0"/>
      <w:marRight w:val="0"/>
      <w:marTop w:val="0"/>
      <w:marBottom w:val="0"/>
      <w:divBdr>
        <w:top w:val="none" w:sz="0" w:space="0" w:color="auto"/>
        <w:left w:val="none" w:sz="0" w:space="0" w:color="auto"/>
        <w:bottom w:val="none" w:sz="0" w:space="0" w:color="auto"/>
        <w:right w:val="none" w:sz="0" w:space="0" w:color="auto"/>
      </w:divBdr>
    </w:div>
    <w:div w:id="1661108171">
      <w:bodyDiv w:val="1"/>
      <w:marLeft w:val="0"/>
      <w:marRight w:val="0"/>
      <w:marTop w:val="0"/>
      <w:marBottom w:val="0"/>
      <w:divBdr>
        <w:top w:val="none" w:sz="0" w:space="0" w:color="auto"/>
        <w:left w:val="none" w:sz="0" w:space="0" w:color="auto"/>
        <w:bottom w:val="none" w:sz="0" w:space="0" w:color="auto"/>
        <w:right w:val="none" w:sz="0" w:space="0" w:color="auto"/>
      </w:divBdr>
    </w:div>
    <w:div w:id="1771007218">
      <w:bodyDiv w:val="1"/>
      <w:marLeft w:val="0"/>
      <w:marRight w:val="0"/>
      <w:marTop w:val="0"/>
      <w:marBottom w:val="0"/>
      <w:divBdr>
        <w:top w:val="none" w:sz="0" w:space="0" w:color="auto"/>
        <w:left w:val="none" w:sz="0" w:space="0" w:color="auto"/>
        <w:bottom w:val="none" w:sz="0" w:space="0" w:color="auto"/>
        <w:right w:val="none" w:sz="0" w:space="0" w:color="auto"/>
      </w:divBdr>
    </w:div>
    <w:div w:id="1805653713">
      <w:bodyDiv w:val="1"/>
      <w:marLeft w:val="0"/>
      <w:marRight w:val="0"/>
      <w:marTop w:val="0"/>
      <w:marBottom w:val="0"/>
      <w:divBdr>
        <w:top w:val="none" w:sz="0" w:space="0" w:color="auto"/>
        <w:left w:val="none" w:sz="0" w:space="0" w:color="auto"/>
        <w:bottom w:val="none" w:sz="0" w:space="0" w:color="auto"/>
        <w:right w:val="none" w:sz="0" w:space="0" w:color="auto"/>
      </w:divBdr>
    </w:div>
    <w:div w:id="1833763556">
      <w:bodyDiv w:val="1"/>
      <w:marLeft w:val="0"/>
      <w:marRight w:val="0"/>
      <w:marTop w:val="0"/>
      <w:marBottom w:val="0"/>
      <w:divBdr>
        <w:top w:val="none" w:sz="0" w:space="0" w:color="auto"/>
        <w:left w:val="none" w:sz="0" w:space="0" w:color="auto"/>
        <w:bottom w:val="none" w:sz="0" w:space="0" w:color="auto"/>
        <w:right w:val="none" w:sz="0" w:space="0" w:color="auto"/>
      </w:divBdr>
    </w:div>
    <w:div w:id="1961917539">
      <w:bodyDiv w:val="1"/>
      <w:marLeft w:val="0"/>
      <w:marRight w:val="0"/>
      <w:marTop w:val="0"/>
      <w:marBottom w:val="0"/>
      <w:divBdr>
        <w:top w:val="none" w:sz="0" w:space="0" w:color="auto"/>
        <w:left w:val="none" w:sz="0" w:space="0" w:color="auto"/>
        <w:bottom w:val="none" w:sz="0" w:space="0" w:color="auto"/>
        <w:right w:val="none" w:sz="0" w:space="0" w:color="auto"/>
      </w:divBdr>
    </w:div>
    <w:div w:id="1972978652">
      <w:bodyDiv w:val="1"/>
      <w:marLeft w:val="0"/>
      <w:marRight w:val="0"/>
      <w:marTop w:val="0"/>
      <w:marBottom w:val="0"/>
      <w:divBdr>
        <w:top w:val="none" w:sz="0" w:space="0" w:color="auto"/>
        <w:left w:val="none" w:sz="0" w:space="0" w:color="auto"/>
        <w:bottom w:val="none" w:sz="0" w:space="0" w:color="auto"/>
        <w:right w:val="none" w:sz="0" w:space="0" w:color="auto"/>
      </w:divBdr>
    </w:div>
    <w:div w:id="2060547143">
      <w:bodyDiv w:val="1"/>
      <w:marLeft w:val="0"/>
      <w:marRight w:val="0"/>
      <w:marTop w:val="0"/>
      <w:marBottom w:val="0"/>
      <w:divBdr>
        <w:top w:val="none" w:sz="0" w:space="0" w:color="auto"/>
        <w:left w:val="none" w:sz="0" w:space="0" w:color="auto"/>
        <w:bottom w:val="none" w:sz="0" w:space="0" w:color="auto"/>
        <w:right w:val="none" w:sz="0" w:space="0" w:color="auto"/>
      </w:divBdr>
      <w:divsChild>
        <w:div w:id="642468816">
          <w:marLeft w:val="0"/>
          <w:marRight w:val="0"/>
          <w:marTop w:val="0"/>
          <w:marBottom w:val="0"/>
          <w:divBdr>
            <w:top w:val="none" w:sz="0" w:space="0" w:color="auto"/>
            <w:left w:val="none" w:sz="0" w:space="0" w:color="auto"/>
            <w:bottom w:val="none" w:sz="0" w:space="0" w:color="auto"/>
            <w:right w:val="none" w:sz="0" w:space="0" w:color="auto"/>
          </w:divBdr>
        </w:div>
      </w:divsChild>
    </w:div>
    <w:div w:id="213263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231.13:8080/" TargetMode="External"/><Relationship Id="rId18" Type="http://schemas.openxmlformats.org/officeDocument/2006/relationships/hyperlink" Target="http://192.168.231.13:85/%20%2092.168.231.13:8080/" TargetMode="Externa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192.168.231.13:8080/" TargetMode="External"/><Relationship Id="rId42" Type="http://schemas.openxmlformats.org/officeDocument/2006/relationships/hyperlink" Target="http://192.168.231.13:8080/" TargetMode="External"/><Relationship Id="rId47" Type="http://schemas.openxmlformats.org/officeDocument/2006/relationships/image" Target="media/image26.png"/><Relationship Id="rId50" Type="http://schemas.openxmlformats.org/officeDocument/2006/relationships/hyperlink" Target="http://192.168.231.13:8080/" TargetMode="External"/><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192.168.231.13:85/%20%2092.168.231.13:8080/"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192.168.231.13:85/%20%2092.168.231.13:8080/"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192.168.231.13:85/%20%2092.168.231.13:808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92.168.231.13:8080/" TargetMode="External"/><Relationship Id="rId35" Type="http://schemas.openxmlformats.org/officeDocument/2006/relationships/hyperlink" Target="http://192.168.231.13:85/%20%2092.168.231.13:8080/" TargetMode="External"/><Relationship Id="rId43" Type="http://schemas.openxmlformats.org/officeDocument/2006/relationships/hyperlink" Target="http://192.168.231.13:85/%20%2092.168.231.13:8080/" TargetMode="External"/><Relationship Id="rId48" Type="http://schemas.openxmlformats.org/officeDocument/2006/relationships/image" Target="media/image27.png"/><Relationship Id="rId56" Type="http://schemas.openxmlformats.org/officeDocument/2006/relationships/hyperlink" Target="http://192.168.231.13:8080/" TargetMode="External"/><Relationship Id="rId8" Type="http://schemas.openxmlformats.org/officeDocument/2006/relationships/image" Target="media/image1.png"/><Relationship Id="rId51" Type="http://schemas.openxmlformats.org/officeDocument/2006/relationships/hyperlink" Target="http://192.168.231.13:85/%20%2092.168.231.13:808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192.168.231.13:8080/"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192.168.231.13:8080/"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192.168.231.13:85/%20%2092.168.231.13:8080/" TargetMode="External"/><Relationship Id="rId10" Type="http://schemas.openxmlformats.org/officeDocument/2006/relationships/hyperlink" Target="http://192.168.231.13:85/%20%2092.168.231.13:8080/" TargetMode="External"/><Relationship Id="rId31" Type="http://schemas.openxmlformats.org/officeDocument/2006/relationships/hyperlink" Target="http://192.168.231.13:85/%20%2092.168.231.13:8080/" TargetMode="External"/><Relationship Id="rId44" Type="http://schemas.openxmlformats.org/officeDocument/2006/relationships/image" Target="media/image23.png"/><Relationship Id="rId52" Type="http://schemas.openxmlformats.org/officeDocument/2006/relationships/hyperlink" Target="http://192.168.231.13:8080/"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192.168.231.13:80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NI\AppData\Roaming\Microsoft\Templates\QAS-CR12345-Testing%20Documentation%202012-1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34480-F181-4416-9EBF-8675C517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QAS-CR12345-Testing Documentation 2012-10-12</Template>
  <TotalTime>1898</TotalTime>
  <Pages>25</Pages>
  <Words>2221</Words>
  <Characters>12661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Digi Sales - Report (Front End,Back End) Digi Sales - Proses Staging                  (Front End,Back End)                                              Digi Sales - Proses Upload                     (Front End,Back End</vt:lpstr>
    </vt:vector>
  </TitlesOfParts>
  <Manager>ierdha</Manager>
  <Company>PT Bank Negara Indonesia Tbk</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 Sales - Report (Front End,Back End) Digi Sales - Proses Staging                  (Front End,Back End)                                              Digi Sales - Proses Upload                     (Front End,Back End</dc:title>
  <dc:subject>Digisales</dc:subject>
  <dc:creator>A01;ierdha</dc:creator>
  <cp:lastModifiedBy>User</cp:lastModifiedBy>
  <cp:revision>89</cp:revision>
  <dcterms:created xsi:type="dcterms:W3CDTF">2022-05-27T01:08:00Z</dcterms:created>
  <dcterms:modified xsi:type="dcterms:W3CDTF">2022-08-08T03:24:00Z</dcterms:modified>
</cp:coreProperties>
</file>